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430" w:type="pct"/>
        <w:tblInd w:w="-8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113" w:type="dxa"/>
        </w:tblCellMar>
        <w:tblLook w:val="04A0" w:firstRow="1" w:lastRow="0" w:firstColumn="1" w:lastColumn="0" w:noHBand="0" w:noVBand="1"/>
        <w:tblDescription w:val="Reading log layout table"/>
      </w:tblPr>
      <w:tblGrid>
        <w:gridCol w:w="5949"/>
        <w:gridCol w:w="5076"/>
      </w:tblGrid>
      <w:tr w:rsidR="006E0A3F" w:rsidRPr="00C6523B" w14:paraId="6BC4B55A" w14:textId="77777777" w:rsidTr="00F952EC">
        <w:trPr>
          <w:trHeight w:val="1872"/>
        </w:trPr>
        <w:tc>
          <w:tcPr>
            <w:tcW w:w="5950" w:type="dxa"/>
            <w:tcBorders>
              <w:top w:val="single" w:sz="18" w:space="0" w:color="21807D" w:themeColor="accent2"/>
              <w:left w:val="single" w:sz="18" w:space="0" w:color="21807D" w:themeColor="accent2"/>
              <w:bottom w:val="single" w:sz="18" w:space="0" w:color="21807D" w:themeColor="accent2"/>
            </w:tcBorders>
            <w:shd w:val="clear" w:color="auto" w:fill="auto"/>
            <w:tcMar>
              <w:bottom w:w="0" w:type="dxa"/>
            </w:tcMar>
          </w:tcPr>
          <w:p w14:paraId="4B36959F" w14:textId="6551B19C" w:rsidR="006E0A3F" w:rsidRPr="004839FF" w:rsidRDefault="00F8219E" w:rsidP="001E1A76">
            <w:pPr>
              <w:pStyle w:val="Title"/>
              <w:rPr>
                <w:rFonts w:eastAsia="Segoe UI"/>
              </w:rPr>
            </w:pPr>
            <w:r>
              <w:rPr>
                <w:sz w:val="40"/>
                <w:szCs w:val="52"/>
              </w:rPr>
              <w:t>Ad</w:t>
            </w:r>
            <w:r w:rsidR="00310A9B">
              <w:rPr>
                <w:sz w:val="40"/>
                <w:szCs w:val="52"/>
              </w:rPr>
              <w:t xml:space="preserve">ya </w:t>
            </w:r>
            <w:r>
              <w:rPr>
                <w:sz w:val="40"/>
                <w:szCs w:val="52"/>
              </w:rPr>
              <w:t>Sinha and Hamna Qadir</w:t>
            </w:r>
            <w:r w:rsidR="003528E3" w:rsidRPr="003528E3">
              <w:rPr>
                <w:sz w:val="40"/>
                <w:szCs w:val="52"/>
              </w:rPr>
              <w:t xml:space="preserve"> </w:t>
            </w:r>
            <w:r w:rsidR="006E0A3F" w:rsidRPr="003528E3">
              <w:rPr>
                <w:sz w:val="40"/>
                <w:szCs w:val="52"/>
              </w:rPr>
              <w:br/>
            </w:r>
            <w:r w:rsidR="00CB7C2B" w:rsidRPr="003528E3">
              <w:rPr>
                <w:rFonts w:eastAsia="Segoe UI"/>
                <w:sz w:val="40"/>
                <w:szCs w:val="52"/>
              </w:rPr>
              <w:t xml:space="preserve">Assignment </w:t>
            </w:r>
            <w:r w:rsidR="002A6C33" w:rsidRPr="003528E3">
              <w:rPr>
                <w:rFonts w:eastAsia="Segoe UI"/>
                <w:sz w:val="40"/>
                <w:szCs w:val="52"/>
              </w:rPr>
              <w:t xml:space="preserve">Pair Practice </w:t>
            </w:r>
            <w:r w:rsidR="00CB7C2B" w:rsidRPr="003528E3">
              <w:rPr>
                <w:rFonts w:eastAsia="Segoe UI"/>
                <w:sz w:val="40"/>
                <w:szCs w:val="52"/>
              </w:rPr>
              <w:t>Logs</w:t>
            </w:r>
          </w:p>
        </w:tc>
        <w:tc>
          <w:tcPr>
            <w:tcW w:w="5076" w:type="dxa"/>
            <w:tcBorders>
              <w:top w:val="single" w:sz="18" w:space="0" w:color="21807D" w:themeColor="accent2"/>
              <w:bottom w:val="single" w:sz="18" w:space="0" w:color="21807D" w:themeColor="accent2"/>
              <w:right w:val="single" w:sz="18" w:space="0" w:color="21807D" w:themeColor="accent2"/>
            </w:tcBorders>
            <w:shd w:val="clear" w:color="auto" w:fill="auto"/>
            <w:tcMar>
              <w:bottom w:w="0" w:type="dxa"/>
            </w:tcMar>
            <w:vAlign w:val="bottom"/>
          </w:tcPr>
          <w:p w14:paraId="0816BFB2" w14:textId="5CA39EBD" w:rsidR="006E0A3F" w:rsidRPr="004839FF" w:rsidRDefault="00CB7C2B" w:rsidP="006E0A3F">
            <w:pPr>
              <w:pStyle w:val="Title"/>
              <w:spacing w:after="0" w:line="192" w:lineRule="auto"/>
              <w:ind w:right="618"/>
              <w:contextualSpacing w:val="0"/>
              <w:jc w:val="right"/>
              <w:rPr>
                <w:rFonts w:eastAsia="Segoe UI"/>
              </w:rPr>
            </w:pPr>
            <w:r>
              <w:rPr>
                <w:noProof/>
              </w:rPr>
              <mc:AlternateContent>
                <mc:Choice Requires="wpg">
                  <w:drawing>
                    <wp:inline distT="0" distB="0" distL="0" distR="0" wp14:anchorId="19549956" wp14:editId="0C0DA862">
                      <wp:extent cx="3079750" cy="1717675"/>
                      <wp:effectExtent l="0" t="0" r="6350" b="0"/>
                      <wp:docPr id="55722313" name="Group 6"/>
                      <wp:cNvGraphicFramePr/>
                      <a:graphic xmlns:a="http://schemas.openxmlformats.org/drawingml/2006/main">
                        <a:graphicData uri="http://schemas.microsoft.com/office/word/2010/wordprocessingGroup">
                          <wpg:wgp>
                            <wpg:cNvGrpSpPr/>
                            <wpg:grpSpPr>
                              <a:xfrm>
                                <a:off x="0" y="0"/>
                                <a:ext cx="3079750" cy="1717675"/>
                                <a:chOff x="0" y="0"/>
                                <a:chExt cx="3079750" cy="1717675"/>
                              </a:xfrm>
                            </wpg:grpSpPr>
                            <pic:pic xmlns:pic="http://schemas.openxmlformats.org/drawingml/2006/picture">
                              <pic:nvPicPr>
                                <pic:cNvPr id="187441904" name="Picture 4"/>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079750" cy="1484630"/>
                                </a:xfrm>
                                <a:prstGeom prst="rect">
                                  <a:avLst/>
                                </a:prstGeom>
                              </pic:spPr>
                            </pic:pic>
                            <wps:wsp>
                              <wps:cNvPr id="1933232463" name="Text Box 5"/>
                              <wps:cNvSpPr txBox="1"/>
                              <wps:spPr>
                                <a:xfrm>
                                  <a:off x="0" y="1484630"/>
                                  <a:ext cx="3079750" cy="233045"/>
                                </a:xfrm>
                                <a:prstGeom prst="rect">
                                  <a:avLst/>
                                </a:prstGeom>
                                <a:solidFill>
                                  <a:prstClr val="white"/>
                                </a:solidFill>
                                <a:ln>
                                  <a:noFill/>
                                </a:ln>
                                <a:effectLst/>
                                <a:sp3d/>
                              </wps:spPr>
                              <wps:txbx>
                                <w:txbxContent>
                                  <w:p w14:paraId="5B832371" w14:textId="0301646A" w:rsidR="00CB7C2B" w:rsidRPr="00CB7C2B" w:rsidRDefault="00CB7C2B" w:rsidP="00CB7C2B">
                                    <w:pPr>
                                      <w:rPr>
                                        <w:sz w:val="18"/>
                                        <w:szCs w:val="18"/>
                                      </w:rPr>
                                    </w:pP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wpg:wgp>
                        </a:graphicData>
                      </a:graphic>
                    </wp:inline>
                  </w:drawing>
                </mc:Choice>
                <mc:Fallback>
                  <w:pict>
                    <v:group w14:anchorId="19549956" id="Group 6" o:spid="_x0000_s1026" style="width:242.5pt;height:135.25pt;mso-position-horizontal-relative:char;mso-position-vertical-relative:line" coordsize="30797,171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30797;height:14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">
                        <v:imagedata r:id="rId10" o:title=""/>
                      </v:shape>
                      <v:shapetype id="_x0000_t202" coordsize="21600,21600" o:spt="202" path="m,l,21600r21600,l21600,xe">
                        <v:stroke joinstyle="miter"/>
                        <v:path gradientshapeok="t" o:connecttype="rect"/>
                      </v:shapetype>
                      <v:shape id="Text Box 5" o:spid="_x0000_s1028" type="#_x0000_t202" style="position:absolute;top:14846;width:30797;height:2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" stroked="f">
                        <v:textbox style="mso-fit-shape-to-text:t" inset="4pt,4pt,4pt,4pt">
                          <w:txbxContent>
                            <w:p w14:paraId="5B832371" w14:textId="0301646A" w:rsidR="00CB7C2B" w:rsidRPr="00CB7C2B" w:rsidRDefault="00CB7C2B" w:rsidP="00CB7C2B">
                              <w:pPr>
                                <w:rPr>
                                  <w:sz w:val="18"/>
                                  <w:szCs w:val="18"/>
                                </w:rPr>
                              </w:pPr>
                            </w:p>
                          </w:txbxContent>
                        </v:textbox>
                      </v:shape>
                      <w10:anchorlock/>
                    </v:group>
                  </w:pict>
                </mc:Fallback>
              </mc:AlternateContent>
            </w:r>
          </w:p>
        </w:tc>
      </w:tr>
    </w:tbl>
    <w:p w14:paraId="35F002D9" w14:textId="77777777" w:rsidR="006E0A3F" w:rsidRPr="006E0A3F" w:rsidRDefault="006E0A3F">
      <w:pPr>
        <w:rPr>
          <w:sz w:val="2"/>
          <w:szCs w:val="2"/>
        </w:rPr>
      </w:pPr>
    </w:p>
    <w:tbl>
      <w:tblPr>
        <w:tblStyle w:val="TableGrid"/>
        <w:tblW w:w="11021" w:type="dxa"/>
        <w:tblInd w:w="-8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113" w:type="dxa"/>
          <w:bottom w:w="57" w:type="dxa"/>
          <w:right w:w="113" w:type="dxa"/>
        </w:tblCellMar>
        <w:tblLook w:val="04A0" w:firstRow="1" w:lastRow="0" w:firstColumn="1" w:lastColumn="0" w:noHBand="0" w:noVBand="1"/>
        <w:tblDescription w:val="Reading log layout table"/>
      </w:tblPr>
      <w:tblGrid>
        <w:gridCol w:w="2741"/>
        <w:gridCol w:w="2626"/>
        <w:gridCol w:w="3330"/>
        <w:gridCol w:w="2324"/>
      </w:tblGrid>
      <w:tr w:rsidR="00C402B8" w:rsidRPr="00C402B8" w14:paraId="347D3255" w14:textId="77777777" w:rsidTr="3E08E9BF">
        <w:trPr>
          <w:trHeight w:val="471"/>
        </w:trPr>
        <w:tc>
          <w:tcPr>
            <w:tcW w:w="11021" w:type="dxa"/>
            <w:gridSpan w:val="4"/>
            <w:tcBorders>
              <w:top w:val="single" w:sz="18" w:space="0" w:color="21807D" w:themeColor="accent2"/>
              <w:left w:val="single" w:sz="18" w:space="0" w:color="21807D" w:themeColor="accent2"/>
              <w:right w:val="single" w:sz="18" w:space="0" w:color="21807D" w:themeColor="accent2"/>
            </w:tcBorders>
            <w:shd w:val="clear" w:color="auto" w:fill="auto"/>
            <w:vAlign w:val="center"/>
          </w:tcPr>
          <w:p w14:paraId="2B2B3AD8" w14:textId="244223B1" w:rsidR="00C402B8" w:rsidRPr="00C402B8" w:rsidRDefault="00F8219E" w:rsidP="001E1A76">
            <w:pPr>
              <w:pStyle w:val="Heading1"/>
              <w:rPr>
                <w:color w:val="auto"/>
              </w:rPr>
            </w:pPr>
            <w:r w:rsidRPr="00F8219E">
              <w:rPr>
                <w:color w:val="auto"/>
                <w:sz w:val="22"/>
              </w:rPr>
              <w:t>Assignment 2: Data Warehouse Design and ETL</w:t>
            </w:r>
            <w:r w:rsidR="00C402B8" w:rsidRPr="00C402B8">
              <w:rPr>
                <w:color w:val="auto"/>
                <w:sz w:val="22"/>
              </w:rPr>
              <w:br/>
            </w:r>
          </w:p>
        </w:tc>
      </w:tr>
      <w:tr w:rsidR="003C4237" w14:paraId="2DD41FC8" w14:textId="77777777" w:rsidTr="3E08E9BF">
        <w:trPr>
          <w:trHeight w:val="764"/>
        </w:trPr>
        <w:tc>
          <w:tcPr>
            <w:tcW w:w="2741" w:type="dxa"/>
            <w:tcBorders>
              <w:top w:val="single" w:sz="18" w:space="0" w:color="21807D" w:themeColor="accent2"/>
              <w:left w:val="single" w:sz="18" w:space="0" w:color="21807D" w:themeColor="accent2"/>
              <w:right w:val="single" w:sz="2" w:space="0" w:color="FFFFFF" w:themeColor="background1"/>
            </w:tcBorders>
            <w:shd w:val="clear" w:color="auto" w:fill="21807D" w:themeFill="accent2"/>
            <w:vAlign w:val="center"/>
          </w:tcPr>
          <w:p w14:paraId="53AA00D8" w14:textId="54660887" w:rsidR="008424EB" w:rsidRPr="001E1A76" w:rsidRDefault="00696950" w:rsidP="001E1A76">
            <w:pPr>
              <w:pStyle w:val="Heading1"/>
            </w:pPr>
            <w:r>
              <w:t xml:space="preserve">Date and </w:t>
            </w:r>
            <w:r w:rsidR="0056654C">
              <w:t>Task</w:t>
            </w:r>
            <w:r w:rsidR="00CB7C2B">
              <w:t>s</w:t>
            </w:r>
          </w:p>
        </w:tc>
        <w:tc>
          <w:tcPr>
            <w:tcW w:w="2626" w:type="dxa"/>
            <w:tcBorders>
              <w:top w:val="single" w:sz="18" w:space="0" w:color="21807D" w:themeColor="accent2"/>
              <w:left w:val="single" w:sz="2" w:space="0" w:color="FFFFFF" w:themeColor="background1"/>
              <w:right w:val="single" w:sz="2" w:space="0" w:color="FFFFFF" w:themeColor="background1"/>
            </w:tcBorders>
            <w:shd w:val="clear" w:color="auto" w:fill="21807D" w:themeFill="accent2"/>
            <w:vAlign w:val="center"/>
          </w:tcPr>
          <w:p w14:paraId="2BF7E941" w14:textId="77777777" w:rsidR="008424EB" w:rsidRDefault="00CB7C2B" w:rsidP="001E1A76">
            <w:pPr>
              <w:pStyle w:val="Heading1"/>
            </w:pPr>
            <w:r>
              <w:t>Main Practice Steps</w:t>
            </w:r>
          </w:p>
          <w:p w14:paraId="3BEF3948" w14:textId="150F612B" w:rsidR="002A6C33" w:rsidRPr="001E1A76" w:rsidRDefault="002A6C33" w:rsidP="001E1A76">
            <w:pPr>
              <w:pStyle w:val="Heading1"/>
            </w:pPr>
            <w:r>
              <w:t xml:space="preserve">(By </w:t>
            </w:r>
            <w:r w:rsidR="00B04CEF">
              <w:t>Driver</w:t>
            </w:r>
            <w:r>
              <w:t>)</w:t>
            </w:r>
          </w:p>
        </w:tc>
        <w:tc>
          <w:tcPr>
            <w:tcW w:w="3330" w:type="dxa"/>
            <w:tcBorders>
              <w:top w:val="single" w:sz="18" w:space="0" w:color="21807D" w:themeColor="accent2"/>
              <w:left w:val="single" w:sz="2" w:space="0" w:color="FFFFFF" w:themeColor="background1"/>
              <w:right w:val="single" w:sz="2" w:space="0" w:color="FFFFFF" w:themeColor="background1"/>
            </w:tcBorders>
            <w:shd w:val="clear" w:color="auto" w:fill="21807D" w:themeFill="accent2"/>
            <w:vAlign w:val="center"/>
          </w:tcPr>
          <w:p w14:paraId="2005B8FB" w14:textId="69C474D6" w:rsidR="008424EB" w:rsidRDefault="00CB7C2B" w:rsidP="001E1A76">
            <w:pPr>
              <w:pStyle w:val="Heading1"/>
            </w:pPr>
            <w:r>
              <w:t>Result</w:t>
            </w:r>
            <w:r w:rsidR="0056654C">
              <w:t>s</w:t>
            </w:r>
            <w:r>
              <w:t xml:space="preserve"> </w:t>
            </w:r>
          </w:p>
          <w:p w14:paraId="63755EB0" w14:textId="6BE5E149" w:rsidR="002A6C33" w:rsidRPr="001E1A76" w:rsidRDefault="002A6C33" w:rsidP="001E1A76">
            <w:pPr>
              <w:pStyle w:val="Heading1"/>
            </w:pPr>
            <w:r>
              <w:t xml:space="preserve">(By </w:t>
            </w:r>
            <w:r w:rsidR="007F478D">
              <w:t>Navigator</w:t>
            </w:r>
            <w:r>
              <w:t>)</w:t>
            </w:r>
          </w:p>
        </w:tc>
        <w:tc>
          <w:tcPr>
            <w:tcW w:w="2324" w:type="dxa"/>
            <w:tcBorders>
              <w:top w:val="single" w:sz="18" w:space="0" w:color="21807D" w:themeColor="accent2"/>
              <w:left w:val="single" w:sz="2" w:space="0" w:color="FFFFFF" w:themeColor="background1"/>
              <w:right w:val="single" w:sz="18" w:space="0" w:color="21807D" w:themeColor="accent2"/>
            </w:tcBorders>
            <w:shd w:val="clear" w:color="auto" w:fill="21807D" w:themeFill="accent2"/>
            <w:vAlign w:val="center"/>
          </w:tcPr>
          <w:p w14:paraId="1BDA61F6" w14:textId="77777777" w:rsidR="008424EB" w:rsidRDefault="00CB7C2B" w:rsidP="001E1A76">
            <w:pPr>
              <w:pStyle w:val="Heading1"/>
            </w:pPr>
            <w:r>
              <w:t>Comments</w:t>
            </w:r>
          </w:p>
          <w:p w14:paraId="28BE767B" w14:textId="23144BAF" w:rsidR="002A6C33" w:rsidRPr="001E1A76" w:rsidRDefault="002A6C33" w:rsidP="001E1A76">
            <w:pPr>
              <w:pStyle w:val="Heading1"/>
            </w:pPr>
            <w:r>
              <w:t>(By Both)</w:t>
            </w:r>
          </w:p>
        </w:tc>
      </w:tr>
      <w:tr w:rsidR="002261AC" w14:paraId="5F3F844B" w14:textId="77777777" w:rsidTr="3E08E9BF">
        <w:trPr>
          <w:trHeight w:val="3988"/>
        </w:trPr>
        <w:tc>
          <w:tcPr>
            <w:tcW w:w="2741" w:type="dxa"/>
            <w:tcBorders>
              <w:top w:val="single" w:sz="8" w:space="0" w:color="21807D" w:themeColor="accent2"/>
              <w:left w:val="single" w:sz="18" w:space="0" w:color="21807D" w:themeColor="accent2"/>
              <w:bottom w:val="single" w:sz="8" w:space="0" w:color="21807D" w:themeColor="accent2"/>
              <w:right w:val="single" w:sz="8" w:space="0" w:color="21807D" w:themeColor="accent2"/>
            </w:tcBorders>
          </w:tcPr>
          <w:p w14:paraId="0656E208" w14:textId="198C7770" w:rsidR="32EB70A0" w:rsidRDefault="006A69AD" w:rsidP="1EB86D92">
            <w:pPr>
              <w:pStyle w:val="ListNumber"/>
              <w:numPr>
                <w:ilvl w:val="0"/>
                <w:numId w:val="0"/>
              </w:numPr>
            </w:pPr>
            <w:r>
              <w:rPr>
                <w:b/>
                <w:bCs/>
              </w:rPr>
              <w:t xml:space="preserve">1. </w:t>
            </w:r>
            <w:r w:rsidR="009323F3" w:rsidRPr="006A69AD">
              <w:rPr>
                <w:b/>
                <w:bCs/>
              </w:rPr>
              <w:t>Date</w:t>
            </w:r>
            <w:r w:rsidR="009323F3">
              <w:t>: 1</w:t>
            </w:r>
            <w:r w:rsidR="00C16844">
              <w:t>6</w:t>
            </w:r>
            <w:r w:rsidR="009323F3">
              <w:t>/09/24</w:t>
            </w:r>
          </w:p>
          <w:p w14:paraId="5CF69896" w14:textId="61C103E8" w:rsidR="32EB70A0" w:rsidRDefault="009323F3" w:rsidP="1EB86D92">
            <w:pPr>
              <w:pStyle w:val="ListNumber"/>
              <w:numPr>
                <w:ilvl w:val="0"/>
                <w:numId w:val="0"/>
              </w:numPr>
            </w:pPr>
            <w:r w:rsidRPr="006A69AD">
              <w:rPr>
                <w:b/>
                <w:bCs/>
              </w:rPr>
              <w:t>Task</w:t>
            </w:r>
            <w:r>
              <w:t>: Restoring Staging database</w:t>
            </w:r>
          </w:p>
        </w:tc>
        <w:tc>
          <w:tcPr>
            <w:tcW w:w="2626" w:type="dxa"/>
            <w:tcBorders>
              <w:top w:val="single" w:sz="8" w:space="0" w:color="21807D" w:themeColor="accent2"/>
              <w:left w:val="single" w:sz="8" w:space="0" w:color="21807D" w:themeColor="accent2"/>
              <w:bottom w:val="single" w:sz="8" w:space="0" w:color="21807D" w:themeColor="accent2"/>
              <w:right w:val="single" w:sz="8" w:space="0" w:color="21807D" w:themeColor="accent2"/>
            </w:tcBorders>
          </w:tcPr>
          <w:p w14:paraId="657E3734" w14:textId="6BB5B015" w:rsidR="32EB70A0" w:rsidRDefault="32EB70A0" w:rsidP="07B4B104">
            <w:pPr>
              <w:rPr>
                <w:rFonts w:ascii="Arial" w:eastAsia="Arial" w:hAnsi="Arial" w:cs="Arial"/>
                <w:color w:val="000000" w:themeColor="text1"/>
              </w:rPr>
            </w:pPr>
            <w:r w:rsidRPr="07B4B104">
              <w:rPr>
                <w:rFonts w:ascii="Arial" w:eastAsia="Arial" w:hAnsi="Arial" w:cs="Arial"/>
                <w:b/>
                <w:bCs/>
                <w:color w:val="000000" w:themeColor="text1"/>
              </w:rPr>
              <w:t xml:space="preserve">Operation Main Steps: </w:t>
            </w:r>
          </w:p>
          <w:p w14:paraId="5CF8E6BB" w14:textId="711B23B1" w:rsidR="32EB70A0" w:rsidRDefault="32EB70A0" w:rsidP="07B4B104">
            <w:pPr>
              <w:rPr>
                <w:rFonts w:ascii="Arial" w:eastAsia="Arial" w:hAnsi="Arial" w:cs="Arial"/>
                <w:color w:val="000000" w:themeColor="text1"/>
              </w:rPr>
            </w:pPr>
            <w:r w:rsidRPr="07B4B104">
              <w:rPr>
                <w:rFonts w:ascii="Arial" w:eastAsia="Arial" w:hAnsi="Arial" w:cs="Arial"/>
                <w:color w:val="000000" w:themeColor="text1"/>
              </w:rPr>
              <w:t xml:space="preserve">1. Download the </w:t>
            </w:r>
            <w:r w:rsidR="79BD6D00" w:rsidRPr="4A50EC98">
              <w:rPr>
                <w:rFonts w:ascii="Arial" w:eastAsia="Arial" w:hAnsi="Arial" w:cs="Arial"/>
                <w:color w:val="000000" w:themeColor="text1"/>
              </w:rPr>
              <w:t xml:space="preserve">DS7502Ass2-2024Staging </w:t>
            </w:r>
            <w:r w:rsidRPr="07B4B104">
              <w:rPr>
                <w:rFonts w:ascii="Arial" w:eastAsia="Arial" w:hAnsi="Arial" w:cs="Arial"/>
                <w:color w:val="000000" w:themeColor="text1"/>
              </w:rPr>
              <w:t>file from Moodle.</w:t>
            </w:r>
          </w:p>
          <w:p w14:paraId="498ED5FF" w14:textId="372B84EF" w:rsidR="1EB86D92" w:rsidRDefault="0079283F" w:rsidP="1EB86D92">
            <w:pPr>
              <w:rPr>
                <w:rFonts w:ascii="Arial" w:eastAsia="Arial" w:hAnsi="Arial" w:cs="Arial"/>
                <w:color w:val="000000" w:themeColor="text1"/>
              </w:rPr>
            </w:pPr>
            <w:r>
              <w:rPr>
                <w:rFonts w:ascii="Arial" w:eastAsia="Arial" w:hAnsi="Arial" w:cs="Arial"/>
                <w:color w:val="000000" w:themeColor="text1"/>
              </w:rPr>
              <w:t>2</w:t>
            </w:r>
            <w:r w:rsidR="32EB70A0" w:rsidRPr="07B4B104">
              <w:rPr>
                <w:rFonts w:ascii="Arial" w:eastAsia="Arial" w:hAnsi="Arial" w:cs="Arial"/>
                <w:color w:val="000000" w:themeColor="text1"/>
              </w:rPr>
              <w:t xml:space="preserve">. Opened SQL server management and restored the </w:t>
            </w:r>
            <w:r w:rsidR="00982CB1">
              <w:rPr>
                <w:rFonts w:ascii="Arial" w:eastAsia="Arial" w:hAnsi="Arial" w:cs="Arial"/>
                <w:color w:val="000000" w:themeColor="text1"/>
              </w:rPr>
              <w:t>staging database</w:t>
            </w:r>
            <w:r w:rsidR="32EB70A0" w:rsidRPr="07B4B104">
              <w:rPr>
                <w:rFonts w:ascii="Arial" w:eastAsia="Arial" w:hAnsi="Arial" w:cs="Arial"/>
                <w:color w:val="000000" w:themeColor="text1"/>
              </w:rPr>
              <w:t>.</w:t>
            </w:r>
          </w:p>
        </w:tc>
        <w:tc>
          <w:tcPr>
            <w:tcW w:w="3330" w:type="dxa"/>
            <w:tcBorders>
              <w:top w:val="single" w:sz="8" w:space="0" w:color="21807D" w:themeColor="accent2"/>
              <w:left w:val="single" w:sz="8" w:space="0" w:color="21807D" w:themeColor="accent2"/>
              <w:bottom w:val="single" w:sz="8" w:space="0" w:color="21807D" w:themeColor="accent2"/>
              <w:right w:val="single" w:sz="8" w:space="0" w:color="21807D" w:themeColor="accent2"/>
            </w:tcBorders>
          </w:tcPr>
          <w:p w14:paraId="3F0520DC" w14:textId="4773EB0C" w:rsidR="32EB70A0" w:rsidRDefault="32EB70A0" w:rsidP="11064F6E">
            <w:pPr>
              <w:rPr>
                <w:b/>
                <w:bCs/>
              </w:rPr>
            </w:pPr>
            <w:r w:rsidRPr="2910BF80">
              <w:rPr>
                <w:b/>
                <w:bCs/>
              </w:rPr>
              <w:t>Results:</w:t>
            </w:r>
          </w:p>
          <w:p w14:paraId="787C9F42" w14:textId="301600AD" w:rsidR="1EB86D92" w:rsidRDefault="00CD2C37" w:rsidP="1EB86D92">
            <w:r>
              <w:rPr>
                <w:noProof/>
              </w:rPr>
              <w:drawing>
                <wp:inline distT="0" distB="0" distL="0" distR="0" wp14:anchorId="5724ADBC" wp14:editId="5F596028">
                  <wp:extent cx="1925604" cy="932398"/>
                  <wp:effectExtent l="0" t="0" r="0" b="1270"/>
                  <wp:docPr id="82269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98548" name=""/>
                          <pic:cNvPicPr/>
                        </pic:nvPicPr>
                        <pic:blipFill rotWithShape="1">
                          <a:blip r:embed="rId11"/>
                          <a:srcRect t="25123"/>
                          <a:stretch/>
                        </pic:blipFill>
                        <pic:spPr bwMode="auto">
                          <a:xfrm>
                            <a:off x="0" y="0"/>
                            <a:ext cx="1926590" cy="932875"/>
                          </a:xfrm>
                          <a:prstGeom prst="rect">
                            <a:avLst/>
                          </a:prstGeom>
                          <a:ln>
                            <a:noFill/>
                          </a:ln>
                          <a:extLst>
                            <a:ext uri="{53640926-AAD7-44D8-BBD7-CCE9431645EC}">
                              <a14:shadowObscured xmlns:a14="http://schemas.microsoft.com/office/drawing/2010/main"/>
                            </a:ext>
                          </a:extLst>
                        </pic:spPr>
                      </pic:pic>
                    </a:graphicData>
                  </a:graphic>
                </wp:inline>
              </w:drawing>
            </w:r>
          </w:p>
        </w:tc>
        <w:tc>
          <w:tcPr>
            <w:tcW w:w="2324" w:type="dxa"/>
            <w:tcBorders>
              <w:top w:val="single" w:sz="8" w:space="0" w:color="21807D" w:themeColor="accent2"/>
              <w:left w:val="single" w:sz="8" w:space="0" w:color="21807D" w:themeColor="accent2"/>
              <w:bottom w:val="single" w:sz="8" w:space="0" w:color="21807D" w:themeColor="accent2"/>
              <w:right w:val="single" w:sz="18" w:space="0" w:color="21807D" w:themeColor="accent2"/>
            </w:tcBorders>
          </w:tcPr>
          <w:p w14:paraId="726B2ED5" w14:textId="77777777" w:rsidR="1EB86D92" w:rsidRPr="00A37537" w:rsidRDefault="00A37537" w:rsidP="1EB86D92">
            <w:pPr>
              <w:rPr>
                <w:b/>
                <w:bCs/>
              </w:rPr>
            </w:pPr>
            <w:r w:rsidRPr="00A37537">
              <w:rPr>
                <w:b/>
                <w:bCs/>
              </w:rPr>
              <w:t xml:space="preserve">Comments by Hamna and Adya: </w:t>
            </w:r>
          </w:p>
          <w:p w14:paraId="6BF29FA3" w14:textId="77777777" w:rsidR="00A37537" w:rsidRDefault="00A37537" w:rsidP="1EB86D92"/>
          <w:p w14:paraId="63172B4F" w14:textId="565F9707" w:rsidR="00A37537" w:rsidRDefault="00A37537" w:rsidP="1EB86D92">
            <w:r w:rsidRPr="00A37537">
              <w:t>The staging database was successfully restored without any issues, setting a solid foundation for the next steps.</w:t>
            </w:r>
          </w:p>
        </w:tc>
      </w:tr>
      <w:tr w:rsidR="003C4237" w14:paraId="6ABAFF3E" w14:textId="77777777" w:rsidTr="3E08E9BF">
        <w:trPr>
          <w:trHeight w:val="490"/>
        </w:trPr>
        <w:tc>
          <w:tcPr>
            <w:tcW w:w="2741" w:type="dxa"/>
            <w:tcBorders>
              <w:top w:val="single" w:sz="8" w:space="0" w:color="21807D" w:themeColor="accent2"/>
              <w:left w:val="single" w:sz="18" w:space="0" w:color="21807D" w:themeColor="accent2"/>
              <w:bottom w:val="single" w:sz="8" w:space="0" w:color="21807D" w:themeColor="accent2"/>
              <w:right w:val="single" w:sz="8" w:space="0" w:color="21807D" w:themeColor="accent2"/>
            </w:tcBorders>
          </w:tcPr>
          <w:p w14:paraId="4B6D5D9D" w14:textId="753DA60E" w:rsidR="009323F3" w:rsidRPr="009323F3" w:rsidRDefault="00FC5DB8" w:rsidP="009323F3">
            <w:pPr>
              <w:pStyle w:val="ListNumber"/>
              <w:numPr>
                <w:ilvl w:val="0"/>
                <w:numId w:val="0"/>
              </w:numPr>
            </w:pPr>
            <w:r>
              <w:t xml:space="preserve">2. </w:t>
            </w:r>
            <w:r w:rsidR="009323F3" w:rsidRPr="006A69AD">
              <w:rPr>
                <w:b/>
                <w:bCs/>
              </w:rPr>
              <w:t>Date</w:t>
            </w:r>
            <w:r w:rsidR="009323F3">
              <w:t>: 1</w:t>
            </w:r>
            <w:r w:rsidR="00C16844">
              <w:t>7</w:t>
            </w:r>
            <w:r w:rsidR="009323F3">
              <w:t>/09/24</w:t>
            </w:r>
          </w:p>
          <w:p w14:paraId="0B2A1D6F" w14:textId="604302D0" w:rsidR="008424EB" w:rsidRDefault="009323F3" w:rsidP="009323F3">
            <w:pPr>
              <w:pStyle w:val="ListNumber"/>
              <w:numPr>
                <w:ilvl w:val="0"/>
                <w:numId w:val="0"/>
              </w:numPr>
            </w:pPr>
            <w:r w:rsidRPr="006A69AD">
              <w:rPr>
                <w:b/>
                <w:bCs/>
              </w:rPr>
              <w:t>Task</w:t>
            </w:r>
            <w:r w:rsidRPr="009323F3">
              <w:t>:</w:t>
            </w:r>
            <w:r>
              <w:t xml:space="preserve"> </w:t>
            </w:r>
            <w:r w:rsidR="00255268">
              <w:t xml:space="preserve">Creating a Data Mart </w:t>
            </w:r>
            <w:r w:rsidR="002B4A79">
              <w:t>Schema using</w:t>
            </w:r>
            <w:r w:rsidR="00B1547B">
              <w:t xml:space="preserve"> Visio</w:t>
            </w:r>
            <w:r w:rsidR="00FC5DB8">
              <w:t xml:space="preserve"> </w:t>
            </w:r>
          </w:p>
        </w:tc>
        <w:tc>
          <w:tcPr>
            <w:tcW w:w="2626" w:type="dxa"/>
            <w:tcBorders>
              <w:top w:val="single" w:sz="8" w:space="0" w:color="21807D" w:themeColor="accent2"/>
              <w:left w:val="single" w:sz="8" w:space="0" w:color="21807D" w:themeColor="accent2"/>
              <w:bottom w:val="single" w:sz="8" w:space="0" w:color="21807D" w:themeColor="accent2"/>
              <w:right w:val="single" w:sz="8" w:space="0" w:color="21807D" w:themeColor="accent2"/>
            </w:tcBorders>
          </w:tcPr>
          <w:p w14:paraId="444FC03C" w14:textId="20969F3A" w:rsidR="008424EB" w:rsidRDefault="79AFA3E7" w:rsidP="306337E2">
            <w:pPr>
              <w:rPr>
                <w:rFonts w:ascii="Arial" w:eastAsia="Arial" w:hAnsi="Arial" w:cs="Arial"/>
                <w:color w:val="000000" w:themeColor="text1"/>
              </w:rPr>
            </w:pPr>
            <w:r w:rsidRPr="1FA94B69">
              <w:rPr>
                <w:rFonts w:ascii="Arial" w:eastAsia="Arial" w:hAnsi="Arial" w:cs="Arial"/>
                <w:b/>
                <w:bCs/>
                <w:color w:val="000000" w:themeColor="text1"/>
              </w:rPr>
              <w:t xml:space="preserve">Operation </w:t>
            </w:r>
            <w:r w:rsidR="0AA6D3FF" w:rsidRPr="306337E2">
              <w:rPr>
                <w:rFonts w:ascii="Arial" w:eastAsia="Arial" w:hAnsi="Arial" w:cs="Arial"/>
                <w:b/>
                <w:bCs/>
                <w:color w:val="000000" w:themeColor="text1"/>
              </w:rPr>
              <w:t xml:space="preserve">Main </w:t>
            </w:r>
            <w:r w:rsidR="3B7574C3" w:rsidRPr="1FA94B69">
              <w:rPr>
                <w:rFonts w:ascii="Arial" w:eastAsia="Arial" w:hAnsi="Arial" w:cs="Arial"/>
                <w:b/>
                <w:bCs/>
                <w:color w:val="000000" w:themeColor="text1"/>
              </w:rPr>
              <w:t>Steps</w:t>
            </w:r>
            <w:r w:rsidR="0AA6D3FF" w:rsidRPr="306337E2">
              <w:rPr>
                <w:rFonts w:ascii="Arial" w:eastAsia="Arial" w:hAnsi="Arial" w:cs="Arial"/>
                <w:b/>
                <w:bCs/>
                <w:color w:val="000000" w:themeColor="text1"/>
              </w:rPr>
              <w:t>:</w:t>
            </w:r>
          </w:p>
          <w:p w14:paraId="1932DF7A" w14:textId="718581A3" w:rsidR="008424EB" w:rsidRDefault="1D4891E8" w:rsidP="1D4891E8">
            <w:pPr>
              <w:rPr>
                <w:rFonts w:eastAsiaTheme="minorEastAsia"/>
                <w:sz w:val="20"/>
                <w:szCs w:val="20"/>
              </w:rPr>
            </w:pPr>
            <w:r w:rsidRPr="1D4891E8">
              <w:rPr>
                <w:rFonts w:eastAsiaTheme="minorEastAsia"/>
                <w:sz w:val="20"/>
                <w:szCs w:val="20"/>
              </w:rPr>
              <w:t>1.</w:t>
            </w:r>
            <w:r w:rsidR="0079283F">
              <w:rPr>
                <w:rFonts w:eastAsiaTheme="minorEastAsia"/>
                <w:sz w:val="20"/>
                <w:szCs w:val="20"/>
              </w:rPr>
              <w:t>Creat</w:t>
            </w:r>
            <w:r w:rsidR="000A4C52">
              <w:rPr>
                <w:rFonts w:eastAsiaTheme="minorEastAsia"/>
                <w:sz w:val="20"/>
                <w:szCs w:val="20"/>
              </w:rPr>
              <w:t>e</w:t>
            </w:r>
            <w:r w:rsidR="1A712883" w:rsidRPr="1D4891E8">
              <w:rPr>
                <w:rFonts w:eastAsiaTheme="minorEastAsia"/>
                <w:sz w:val="20"/>
                <w:szCs w:val="20"/>
              </w:rPr>
              <w:t xml:space="preserve"> a </w:t>
            </w:r>
            <w:r w:rsidR="006B1096">
              <w:rPr>
                <w:rFonts w:eastAsiaTheme="minorEastAsia"/>
                <w:sz w:val="20"/>
                <w:szCs w:val="20"/>
              </w:rPr>
              <w:t>snowflake schema</w:t>
            </w:r>
            <w:r w:rsidR="000A4C52">
              <w:rPr>
                <w:rFonts w:eastAsiaTheme="minorEastAsia"/>
                <w:sz w:val="20"/>
                <w:szCs w:val="20"/>
              </w:rPr>
              <w:t xml:space="preserve"> using </w:t>
            </w:r>
            <w:r w:rsidR="1A712883" w:rsidRPr="1D4891E8">
              <w:rPr>
                <w:rFonts w:eastAsiaTheme="minorEastAsia"/>
                <w:sz w:val="20"/>
                <w:szCs w:val="20"/>
              </w:rPr>
              <w:t>Visio 2010</w:t>
            </w:r>
            <w:r w:rsidR="006B1096">
              <w:rPr>
                <w:rFonts w:eastAsiaTheme="minorEastAsia"/>
                <w:sz w:val="20"/>
                <w:szCs w:val="20"/>
              </w:rPr>
              <w:t>.</w:t>
            </w:r>
          </w:p>
          <w:p w14:paraId="3D6C93BB" w14:textId="258F86AF" w:rsidR="008424EB" w:rsidRDefault="1A712883" w:rsidP="1D4891E8">
            <w:pPr>
              <w:rPr>
                <w:rFonts w:eastAsiaTheme="minorEastAsia"/>
                <w:sz w:val="20"/>
                <w:szCs w:val="20"/>
              </w:rPr>
            </w:pPr>
            <w:r w:rsidRPr="1D4891E8">
              <w:rPr>
                <w:rFonts w:eastAsiaTheme="minorEastAsia"/>
                <w:sz w:val="20"/>
                <w:szCs w:val="20"/>
              </w:rPr>
              <w:t>2.Creat a fact table</w:t>
            </w:r>
            <w:r w:rsidR="475A4C9A" w:rsidRPr="1D4891E8">
              <w:rPr>
                <w:rFonts w:eastAsiaTheme="minorEastAsia"/>
                <w:sz w:val="20"/>
                <w:szCs w:val="20"/>
              </w:rPr>
              <w:t xml:space="preserve"> “</w:t>
            </w:r>
            <w:proofErr w:type="spellStart"/>
            <w:r w:rsidR="475A4C9A" w:rsidRPr="1D4891E8">
              <w:rPr>
                <w:rFonts w:eastAsiaTheme="minorEastAsia"/>
                <w:sz w:val="20"/>
                <w:szCs w:val="20"/>
              </w:rPr>
              <w:t>BookingFacts</w:t>
            </w:r>
            <w:proofErr w:type="spellEnd"/>
            <w:r w:rsidR="475A4C9A" w:rsidRPr="1D4891E8">
              <w:rPr>
                <w:rFonts w:eastAsiaTheme="minorEastAsia"/>
                <w:sz w:val="20"/>
                <w:szCs w:val="20"/>
              </w:rPr>
              <w:t>” with measures (</w:t>
            </w:r>
            <w:proofErr w:type="spellStart"/>
            <w:r w:rsidR="475A4C9A" w:rsidRPr="1D4891E8">
              <w:rPr>
                <w:rFonts w:eastAsiaTheme="minorEastAsia"/>
                <w:sz w:val="20"/>
                <w:szCs w:val="20"/>
              </w:rPr>
              <w:t>SalesAm</w:t>
            </w:r>
            <w:r w:rsidR="3A71484F" w:rsidRPr="1D4891E8">
              <w:rPr>
                <w:rFonts w:eastAsiaTheme="minorEastAsia"/>
                <w:sz w:val="20"/>
                <w:szCs w:val="20"/>
              </w:rPr>
              <w:t>ount</w:t>
            </w:r>
            <w:proofErr w:type="spellEnd"/>
            <w:r w:rsidR="3A71484F" w:rsidRPr="1D4891E8">
              <w:rPr>
                <w:rFonts w:eastAsiaTheme="minorEastAsia"/>
                <w:sz w:val="20"/>
                <w:szCs w:val="20"/>
              </w:rPr>
              <w:t>,</w:t>
            </w:r>
            <w:r w:rsidR="7323E0CC" w:rsidRPr="1D4891E8">
              <w:rPr>
                <w:rFonts w:eastAsiaTheme="minorEastAsia"/>
                <w:sz w:val="20"/>
                <w:szCs w:val="20"/>
              </w:rPr>
              <w:t xml:space="preserve"> Discount and GST</w:t>
            </w:r>
            <w:r w:rsidR="475A4C9A" w:rsidRPr="1D4891E8">
              <w:rPr>
                <w:rFonts w:eastAsiaTheme="minorEastAsia"/>
                <w:sz w:val="20"/>
                <w:szCs w:val="20"/>
              </w:rPr>
              <w:t>)</w:t>
            </w:r>
          </w:p>
          <w:p w14:paraId="7D504947" w14:textId="1CCFDE7F" w:rsidR="008424EB" w:rsidRDefault="65374FF4" w:rsidP="1D4891E8">
            <w:pPr>
              <w:rPr>
                <w:rFonts w:eastAsiaTheme="minorEastAsia"/>
                <w:sz w:val="20"/>
                <w:szCs w:val="20"/>
              </w:rPr>
            </w:pPr>
            <w:r w:rsidRPr="1D4891E8">
              <w:rPr>
                <w:rFonts w:eastAsiaTheme="minorEastAsia"/>
                <w:sz w:val="20"/>
                <w:szCs w:val="20"/>
              </w:rPr>
              <w:t>3.</w:t>
            </w:r>
            <w:r w:rsidR="6B39E7E6" w:rsidRPr="1D4891E8">
              <w:rPr>
                <w:rFonts w:eastAsiaTheme="minorEastAsia"/>
                <w:sz w:val="20"/>
                <w:szCs w:val="20"/>
              </w:rPr>
              <w:t>Creat</w:t>
            </w:r>
            <w:r w:rsidR="000A4C52">
              <w:rPr>
                <w:rFonts w:eastAsiaTheme="minorEastAsia"/>
                <w:sz w:val="20"/>
                <w:szCs w:val="20"/>
              </w:rPr>
              <w:t>e</w:t>
            </w:r>
            <w:r w:rsidR="6B39E7E6" w:rsidRPr="1D4891E8">
              <w:rPr>
                <w:rFonts w:eastAsiaTheme="minorEastAsia"/>
                <w:sz w:val="20"/>
                <w:szCs w:val="20"/>
              </w:rPr>
              <w:t xml:space="preserve"> Dimensions Tables</w:t>
            </w:r>
            <w:r w:rsidR="4250403B" w:rsidRPr="1D4891E8">
              <w:rPr>
                <w:rFonts w:eastAsiaTheme="minorEastAsia"/>
                <w:sz w:val="20"/>
                <w:szCs w:val="20"/>
              </w:rPr>
              <w:t xml:space="preserve"> (</w:t>
            </w:r>
            <w:proofErr w:type="spellStart"/>
            <w:r w:rsidR="6B39E7E6" w:rsidRPr="1D4891E8">
              <w:rPr>
                <w:rFonts w:eastAsiaTheme="minorEastAsia"/>
                <w:sz w:val="20"/>
                <w:szCs w:val="20"/>
              </w:rPr>
              <w:t>CustomerDim</w:t>
            </w:r>
            <w:proofErr w:type="spellEnd"/>
            <w:r w:rsidR="1E6659B4" w:rsidRPr="1D4891E8">
              <w:rPr>
                <w:rFonts w:eastAsiaTheme="minorEastAsia"/>
                <w:sz w:val="20"/>
                <w:szCs w:val="20"/>
              </w:rPr>
              <w:t>,</w:t>
            </w:r>
            <w:r w:rsidR="6B39E7E6" w:rsidRPr="1D4891E8">
              <w:rPr>
                <w:rFonts w:eastAsiaTheme="minorEastAsia"/>
                <w:sz w:val="20"/>
                <w:szCs w:val="20"/>
              </w:rPr>
              <w:t xml:space="preserve"> </w:t>
            </w:r>
            <w:proofErr w:type="spellStart"/>
            <w:proofErr w:type="gramStart"/>
            <w:r w:rsidR="6B39E7E6" w:rsidRPr="1D4891E8">
              <w:rPr>
                <w:rFonts w:eastAsiaTheme="minorEastAsia"/>
                <w:sz w:val="20"/>
                <w:szCs w:val="20"/>
              </w:rPr>
              <w:t>AirportDim</w:t>
            </w:r>
            <w:r w:rsidR="1414C363" w:rsidRPr="1D4891E8">
              <w:rPr>
                <w:rFonts w:eastAsiaTheme="minorEastAsia"/>
                <w:sz w:val="20"/>
                <w:szCs w:val="20"/>
              </w:rPr>
              <w:t>,</w:t>
            </w:r>
            <w:r w:rsidR="6B39E7E6" w:rsidRPr="1D4891E8">
              <w:rPr>
                <w:rFonts w:eastAsiaTheme="minorEastAsia"/>
                <w:sz w:val="20"/>
                <w:szCs w:val="20"/>
              </w:rPr>
              <w:t>AirlineDim</w:t>
            </w:r>
            <w:proofErr w:type="spellEnd"/>
            <w:proofErr w:type="gramEnd"/>
            <w:r w:rsidR="12A4B92D" w:rsidRPr="1D4891E8">
              <w:rPr>
                <w:rFonts w:eastAsiaTheme="minorEastAsia"/>
                <w:sz w:val="20"/>
                <w:szCs w:val="20"/>
              </w:rPr>
              <w:t xml:space="preserve">, </w:t>
            </w:r>
            <w:proofErr w:type="spellStart"/>
            <w:r w:rsidR="6B39E7E6" w:rsidRPr="1D4891E8">
              <w:rPr>
                <w:rFonts w:eastAsiaTheme="minorEastAsia"/>
                <w:sz w:val="20"/>
                <w:szCs w:val="20"/>
              </w:rPr>
              <w:t>AgentDim</w:t>
            </w:r>
            <w:proofErr w:type="spellEnd"/>
            <w:r w:rsidR="1B95312E" w:rsidRPr="1D4891E8">
              <w:rPr>
                <w:rFonts w:eastAsiaTheme="minorEastAsia"/>
                <w:sz w:val="20"/>
                <w:szCs w:val="20"/>
              </w:rPr>
              <w:t>,</w:t>
            </w:r>
            <w:r w:rsidR="6B39E7E6" w:rsidRPr="1D4891E8">
              <w:rPr>
                <w:rFonts w:eastAsiaTheme="minorEastAsia"/>
                <w:sz w:val="20"/>
                <w:szCs w:val="20"/>
              </w:rPr>
              <w:t xml:space="preserve"> </w:t>
            </w:r>
            <w:proofErr w:type="spellStart"/>
            <w:r w:rsidR="6B39E7E6" w:rsidRPr="1D4891E8">
              <w:rPr>
                <w:rFonts w:eastAsiaTheme="minorEastAsia"/>
                <w:sz w:val="20"/>
                <w:szCs w:val="20"/>
              </w:rPr>
              <w:t>DateDim</w:t>
            </w:r>
            <w:proofErr w:type="spellEnd"/>
            <w:r w:rsidR="6E49B195" w:rsidRPr="1D4891E8">
              <w:rPr>
                <w:rFonts w:eastAsiaTheme="minorEastAsia"/>
                <w:sz w:val="20"/>
                <w:szCs w:val="20"/>
              </w:rPr>
              <w:t xml:space="preserve">, </w:t>
            </w:r>
            <w:proofErr w:type="spellStart"/>
            <w:r w:rsidR="6B39E7E6" w:rsidRPr="1D4891E8">
              <w:rPr>
                <w:rFonts w:eastAsiaTheme="minorEastAsia"/>
                <w:sz w:val="20"/>
                <w:szCs w:val="20"/>
              </w:rPr>
              <w:t>CityDim</w:t>
            </w:r>
            <w:proofErr w:type="spellEnd"/>
            <w:r w:rsidR="53DF10C6" w:rsidRPr="1D4891E8">
              <w:rPr>
                <w:rFonts w:eastAsiaTheme="minorEastAsia"/>
                <w:sz w:val="20"/>
                <w:szCs w:val="20"/>
              </w:rPr>
              <w:t xml:space="preserve">, </w:t>
            </w:r>
            <w:r w:rsidR="6B39E7E6" w:rsidRPr="1D4891E8">
              <w:rPr>
                <w:rFonts w:eastAsiaTheme="minorEastAsia"/>
                <w:sz w:val="20"/>
                <w:szCs w:val="20"/>
              </w:rPr>
              <w:t>CountryDim</w:t>
            </w:r>
            <w:r w:rsidR="526B4F0F" w:rsidRPr="1D4891E8">
              <w:rPr>
                <w:rFonts w:eastAsiaTheme="minorEastAsia"/>
                <w:sz w:val="20"/>
                <w:szCs w:val="20"/>
              </w:rPr>
              <w:t xml:space="preserve">, </w:t>
            </w:r>
            <w:r w:rsidR="6B39E7E6" w:rsidRPr="1D4891E8">
              <w:rPr>
                <w:rFonts w:eastAsiaTheme="minorEastAsia"/>
                <w:sz w:val="20"/>
                <w:szCs w:val="20"/>
              </w:rPr>
              <w:t>BranchDim</w:t>
            </w:r>
            <w:r w:rsidR="100E2B0A" w:rsidRPr="1D4891E8">
              <w:rPr>
                <w:rFonts w:eastAsiaTheme="minorEastAsia"/>
                <w:sz w:val="20"/>
                <w:szCs w:val="20"/>
              </w:rPr>
              <w:t xml:space="preserve">) </w:t>
            </w:r>
          </w:p>
          <w:p w14:paraId="2F4360DD" w14:textId="5F90A21D" w:rsidR="00D01D56" w:rsidRDefault="774C2642" w:rsidP="00690CAB">
            <w:pPr>
              <w:rPr>
                <w:rFonts w:eastAsiaTheme="minorEastAsia"/>
                <w:sz w:val="20"/>
                <w:szCs w:val="20"/>
              </w:rPr>
            </w:pPr>
            <w:r w:rsidRPr="1D4891E8">
              <w:rPr>
                <w:rFonts w:eastAsiaTheme="minorEastAsia"/>
                <w:sz w:val="20"/>
                <w:szCs w:val="20"/>
              </w:rPr>
              <w:t>4</w:t>
            </w:r>
            <w:r w:rsidR="00D01D56">
              <w:rPr>
                <w:rFonts w:eastAsiaTheme="minorEastAsia"/>
                <w:sz w:val="20"/>
                <w:szCs w:val="20"/>
              </w:rPr>
              <w:t>. D</w:t>
            </w:r>
            <w:r w:rsidRPr="1D4891E8">
              <w:rPr>
                <w:rFonts w:eastAsiaTheme="minorEastAsia"/>
                <w:sz w:val="20"/>
                <w:szCs w:val="20"/>
              </w:rPr>
              <w:t xml:space="preserve">efine </w:t>
            </w:r>
            <w:proofErr w:type="gramStart"/>
            <w:r w:rsidRPr="1D4891E8">
              <w:rPr>
                <w:rFonts w:eastAsiaTheme="minorEastAsia"/>
                <w:sz w:val="20"/>
                <w:szCs w:val="20"/>
              </w:rPr>
              <w:t>the relationships</w:t>
            </w:r>
            <w:proofErr w:type="gramEnd"/>
            <w:r w:rsidRPr="1D4891E8">
              <w:rPr>
                <w:rFonts w:eastAsiaTheme="minorEastAsia"/>
                <w:sz w:val="20"/>
                <w:szCs w:val="20"/>
              </w:rPr>
              <w:t xml:space="preserve"> and</w:t>
            </w:r>
            <w:r w:rsidR="00D01D56">
              <w:rPr>
                <w:rFonts w:eastAsiaTheme="minorEastAsia"/>
                <w:sz w:val="20"/>
                <w:szCs w:val="20"/>
              </w:rPr>
              <w:t xml:space="preserve"> the</w:t>
            </w:r>
            <w:r w:rsidRPr="1D4891E8">
              <w:rPr>
                <w:rFonts w:eastAsiaTheme="minorEastAsia"/>
                <w:sz w:val="20"/>
                <w:szCs w:val="20"/>
              </w:rPr>
              <w:t xml:space="preserve"> hierarchies</w:t>
            </w:r>
            <w:r w:rsidR="00D01D56">
              <w:rPr>
                <w:rFonts w:eastAsiaTheme="minorEastAsia"/>
                <w:sz w:val="20"/>
                <w:szCs w:val="20"/>
              </w:rPr>
              <w:t>: -</w:t>
            </w:r>
          </w:p>
          <w:p w14:paraId="43F3011C" w14:textId="3484FA69" w:rsidR="00690CAB" w:rsidRPr="00690CAB" w:rsidRDefault="00D01D56" w:rsidP="00690CAB">
            <w:pPr>
              <w:rPr>
                <w:rFonts w:eastAsiaTheme="minorEastAsia"/>
                <w:b/>
                <w:bCs/>
                <w:sz w:val="20"/>
                <w:szCs w:val="20"/>
                <w:lang w:val="en-IN"/>
              </w:rPr>
            </w:pPr>
            <w:r w:rsidRPr="00D01D56">
              <w:rPr>
                <w:rFonts w:eastAsiaTheme="minorEastAsia"/>
                <w:b/>
                <w:bCs/>
                <w:sz w:val="20"/>
                <w:szCs w:val="20"/>
                <w:lang w:val="en-IN"/>
              </w:rPr>
              <w:t>•</w:t>
            </w:r>
            <w:r>
              <w:rPr>
                <w:rFonts w:eastAsiaTheme="minorEastAsia"/>
                <w:b/>
                <w:bCs/>
                <w:sz w:val="20"/>
                <w:szCs w:val="20"/>
                <w:lang w:val="en-IN"/>
              </w:rPr>
              <w:t xml:space="preserve"> </w:t>
            </w:r>
            <w:r w:rsidR="00F736BC">
              <w:rPr>
                <w:rFonts w:eastAsiaTheme="minorEastAsia"/>
                <w:sz w:val="20"/>
                <w:szCs w:val="20"/>
              </w:rPr>
              <w:t>A</w:t>
            </w:r>
            <w:proofErr w:type="spellStart"/>
            <w:r w:rsidR="00690CAB" w:rsidRPr="00690CAB">
              <w:rPr>
                <w:rFonts w:eastAsiaTheme="minorEastAsia"/>
                <w:sz w:val="20"/>
                <w:szCs w:val="20"/>
                <w:lang w:val="en-IN"/>
              </w:rPr>
              <w:t>irport</w:t>
            </w:r>
            <w:proofErr w:type="spellEnd"/>
            <w:r w:rsidR="00690CAB" w:rsidRPr="00690CAB">
              <w:rPr>
                <w:rFonts w:eastAsiaTheme="minorEastAsia"/>
                <w:sz w:val="20"/>
                <w:szCs w:val="20"/>
                <w:lang w:val="en-IN"/>
              </w:rPr>
              <w:t xml:space="preserve"> → City → Country</w:t>
            </w:r>
          </w:p>
          <w:p w14:paraId="5C7E64E3" w14:textId="0F74CF36" w:rsidR="00690CAB" w:rsidRPr="00690CAB" w:rsidRDefault="00D01D56" w:rsidP="00D01D56">
            <w:pPr>
              <w:rPr>
                <w:rFonts w:eastAsiaTheme="minorEastAsia"/>
                <w:b/>
                <w:bCs/>
                <w:sz w:val="20"/>
                <w:szCs w:val="20"/>
                <w:lang w:val="en-IN"/>
              </w:rPr>
            </w:pPr>
            <w:r w:rsidRPr="00D01D56">
              <w:rPr>
                <w:rFonts w:eastAsiaTheme="minorEastAsia"/>
                <w:b/>
                <w:bCs/>
                <w:sz w:val="20"/>
                <w:szCs w:val="20"/>
                <w:lang w:val="en-IN"/>
              </w:rPr>
              <w:t>•</w:t>
            </w:r>
            <w:r>
              <w:rPr>
                <w:rFonts w:eastAsiaTheme="minorEastAsia"/>
                <w:b/>
                <w:bCs/>
                <w:sz w:val="20"/>
                <w:szCs w:val="20"/>
                <w:lang w:val="en-IN"/>
              </w:rPr>
              <w:t xml:space="preserve"> </w:t>
            </w:r>
            <w:r w:rsidR="00690CAB" w:rsidRPr="00690CAB">
              <w:rPr>
                <w:rFonts w:eastAsiaTheme="minorEastAsia"/>
                <w:sz w:val="20"/>
                <w:szCs w:val="20"/>
                <w:lang w:val="en-IN"/>
              </w:rPr>
              <w:t>Customer → City → Country</w:t>
            </w:r>
          </w:p>
          <w:p w14:paraId="77F150DF" w14:textId="46539673" w:rsidR="00690CAB" w:rsidRPr="00690CAB" w:rsidRDefault="00D01D56" w:rsidP="00D01D56">
            <w:pPr>
              <w:rPr>
                <w:rFonts w:eastAsiaTheme="minorEastAsia"/>
                <w:b/>
                <w:bCs/>
                <w:sz w:val="20"/>
                <w:szCs w:val="20"/>
                <w:lang w:val="en-IN"/>
              </w:rPr>
            </w:pPr>
            <w:r w:rsidRPr="00D01D56">
              <w:rPr>
                <w:rFonts w:eastAsiaTheme="minorEastAsia"/>
                <w:b/>
                <w:bCs/>
                <w:sz w:val="20"/>
                <w:szCs w:val="20"/>
                <w:lang w:val="en-IN"/>
              </w:rPr>
              <w:t>•</w:t>
            </w:r>
            <w:r>
              <w:rPr>
                <w:rFonts w:eastAsiaTheme="minorEastAsia"/>
                <w:b/>
                <w:bCs/>
                <w:sz w:val="20"/>
                <w:szCs w:val="20"/>
                <w:lang w:val="en-IN"/>
              </w:rPr>
              <w:t xml:space="preserve"> </w:t>
            </w:r>
            <w:r w:rsidR="00690CAB" w:rsidRPr="00690CAB">
              <w:rPr>
                <w:rFonts w:eastAsiaTheme="minorEastAsia"/>
                <w:sz w:val="20"/>
                <w:szCs w:val="20"/>
                <w:lang w:val="en-IN"/>
              </w:rPr>
              <w:t>Agent → Branch → City → Country</w:t>
            </w:r>
          </w:p>
          <w:p w14:paraId="0DF29691" w14:textId="4E9EE452" w:rsidR="00690CAB" w:rsidRPr="00D01D56" w:rsidRDefault="00D01D56" w:rsidP="1D4891E8">
            <w:pPr>
              <w:rPr>
                <w:rFonts w:eastAsiaTheme="minorEastAsia"/>
                <w:b/>
                <w:bCs/>
                <w:sz w:val="20"/>
                <w:szCs w:val="20"/>
                <w:lang w:val="en-IN"/>
              </w:rPr>
            </w:pPr>
            <w:r w:rsidRPr="00D01D56">
              <w:rPr>
                <w:rFonts w:eastAsiaTheme="minorEastAsia"/>
                <w:b/>
                <w:bCs/>
                <w:sz w:val="20"/>
                <w:szCs w:val="20"/>
                <w:lang w:val="en-IN"/>
              </w:rPr>
              <w:lastRenderedPageBreak/>
              <w:t>•</w:t>
            </w:r>
            <w:r>
              <w:rPr>
                <w:rFonts w:eastAsiaTheme="minorEastAsia"/>
                <w:b/>
                <w:bCs/>
                <w:sz w:val="20"/>
                <w:szCs w:val="20"/>
                <w:lang w:val="en-IN"/>
              </w:rPr>
              <w:t xml:space="preserve"> </w:t>
            </w:r>
            <w:r w:rsidR="00690CAB" w:rsidRPr="00690CAB">
              <w:rPr>
                <w:rFonts w:eastAsiaTheme="minorEastAsia"/>
                <w:sz w:val="20"/>
                <w:szCs w:val="20"/>
                <w:lang w:val="en-IN"/>
              </w:rPr>
              <w:t>Day → Month → Quarter → Year</w:t>
            </w:r>
          </w:p>
          <w:p w14:paraId="075A55B8" w14:textId="77777777" w:rsidR="00D01D56" w:rsidRDefault="774C2642" w:rsidP="00032177">
            <w:pPr>
              <w:rPr>
                <w:rFonts w:eastAsiaTheme="minorEastAsia"/>
                <w:sz w:val="20"/>
                <w:szCs w:val="20"/>
              </w:rPr>
            </w:pPr>
            <w:r w:rsidRPr="1D4891E8">
              <w:rPr>
                <w:rFonts w:eastAsiaTheme="minorEastAsia"/>
                <w:sz w:val="20"/>
                <w:szCs w:val="20"/>
              </w:rPr>
              <w:t>6. Defin</w:t>
            </w:r>
            <w:r w:rsidR="000A4C52">
              <w:rPr>
                <w:rFonts w:eastAsiaTheme="minorEastAsia"/>
                <w:sz w:val="20"/>
                <w:szCs w:val="20"/>
              </w:rPr>
              <w:t>e</w:t>
            </w:r>
            <w:r w:rsidRPr="1D4891E8">
              <w:rPr>
                <w:rFonts w:eastAsiaTheme="minorEastAsia"/>
                <w:sz w:val="20"/>
                <w:szCs w:val="20"/>
              </w:rPr>
              <w:t xml:space="preserve"> attributes for each of the </w:t>
            </w:r>
            <w:r w:rsidR="284AF982" w:rsidRPr="1D4891E8">
              <w:rPr>
                <w:rFonts w:eastAsiaTheme="minorEastAsia"/>
                <w:sz w:val="20"/>
                <w:szCs w:val="20"/>
              </w:rPr>
              <w:t>tables</w:t>
            </w:r>
            <w:r w:rsidRPr="1D4891E8">
              <w:rPr>
                <w:rFonts w:eastAsiaTheme="minorEastAsia"/>
                <w:sz w:val="20"/>
                <w:szCs w:val="20"/>
              </w:rPr>
              <w:t>, including the data types.</w:t>
            </w:r>
          </w:p>
          <w:p w14:paraId="69B7E551" w14:textId="4BF4989C" w:rsidR="008424EB" w:rsidRDefault="774C2642" w:rsidP="00032177">
            <w:pPr>
              <w:rPr>
                <w:rFonts w:eastAsiaTheme="minorEastAsia"/>
                <w:sz w:val="20"/>
                <w:szCs w:val="20"/>
              </w:rPr>
            </w:pPr>
            <w:r w:rsidRPr="1D4891E8">
              <w:rPr>
                <w:rFonts w:eastAsiaTheme="minorEastAsia"/>
                <w:sz w:val="20"/>
                <w:szCs w:val="20"/>
              </w:rPr>
              <w:t>7.</w:t>
            </w:r>
            <w:r w:rsidR="00D01D56">
              <w:rPr>
                <w:rFonts w:eastAsiaTheme="minorEastAsia"/>
                <w:sz w:val="20"/>
                <w:szCs w:val="20"/>
              </w:rPr>
              <w:t xml:space="preserve"> Define the Fact Table structure.</w:t>
            </w:r>
            <w:r w:rsidR="008424EB">
              <w:br/>
            </w:r>
            <w:r w:rsidR="00D01D56">
              <w:rPr>
                <w:rFonts w:eastAsiaTheme="minorEastAsia"/>
                <w:sz w:val="20"/>
                <w:szCs w:val="20"/>
              </w:rPr>
              <w:t>8</w:t>
            </w:r>
            <w:r w:rsidRPr="1D4891E8">
              <w:rPr>
                <w:rFonts w:eastAsiaTheme="minorEastAsia"/>
                <w:sz w:val="20"/>
                <w:szCs w:val="20"/>
              </w:rPr>
              <w:t>.</w:t>
            </w:r>
            <w:r w:rsidR="00D01D56">
              <w:rPr>
                <w:rFonts w:eastAsiaTheme="minorEastAsia"/>
                <w:sz w:val="20"/>
                <w:szCs w:val="20"/>
              </w:rPr>
              <w:t xml:space="preserve"> S</w:t>
            </w:r>
            <w:r w:rsidRPr="1D4891E8">
              <w:rPr>
                <w:rFonts w:eastAsiaTheme="minorEastAsia"/>
                <w:sz w:val="20"/>
                <w:szCs w:val="20"/>
              </w:rPr>
              <w:t>pecify</w:t>
            </w:r>
            <w:r w:rsidR="6AD65AEC" w:rsidRPr="1D4891E8">
              <w:rPr>
                <w:rFonts w:eastAsiaTheme="minorEastAsia"/>
                <w:sz w:val="20"/>
                <w:szCs w:val="20"/>
              </w:rPr>
              <w:t xml:space="preserve"> the</w:t>
            </w:r>
            <w:r w:rsidRPr="1D4891E8">
              <w:rPr>
                <w:rFonts w:eastAsiaTheme="minorEastAsia"/>
                <w:sz w:val="20"/>
                <w:szCs w:val="20"/>
              </w:rPr>
              <w:t xml:space="preserve"> primary and foreign keys </w:t>
            </w:r>
            <w:r w:rsidR="383D0F7F" w:rsidRPr="1D4891E8">
              <w:rPr>
                <w:rFonts w:eastAsiaTheme="minorEastAsia"/>
                <w:sz w:val="20"/>
                <w:szCs w:val="20"/>
              </w:rPr>
              <w:t xml:space="preserve">of </w:t>
            </w:r>
            <w:r w:rsidRPr="1D4891E8">
              <w:rPr>
                <w:rFonts w:eastAsiaTheme="minorEastAsia"/>
                <w:sz w:val="20"/>
                <w:szCs w:val="20"/>
              </w:rPr>
              <w:t xml:space="preserve">each </w:t>
            </w:r>
            <w:bookmarkStart w:id="0" w:name="_Int_NymWNEuz"/>
            <w:r w:rsidR="7553BF96" w:rsidRPr="742BED7C">
              <w:rPr>
                <w:rFonts w:eastAsiaTheme="minorEastAsia"/>
                <w:sz w:val="20"/>
                <w:szCs w:val="20"/>
              </w:rPr>
              <w:t>table</w:t>
            </w:r>
            <w:bookmarkEnd w:id="0"/>
            <w:r w:rsidRPr="742BED7C">
              <w:rPr>
                <w:rFonts w:eastAsiaTheme="minorEastAsia"/>
                <w:sz w:val="20"/>
                <w:szCs w:val="20"/>
              </w:rPr>
              <w:t>.</w:t>
            </w:r>
          </w:p>
        </w:tc>
        <w:tc>
          <w:tcPr>
            <w:tcW w:w="3330" w:type="dxa"/>
            <w:tcBorders>
              <w:top w:val="single" w:sz="8" w:space="0" w:color="21807D" w:themeColor="accent2"/>
              <w:left w:val="single" w:sz="8" w:space="0" w:color="21807D" w:themeColor="accent2"/>
              <w:bottom w:val="single" w:sz="8" w:space="0" w:color="21807D" w:themeColor="accent2"/>
              <w:right w:val="single" w:sz="8" w:space="0" w:color="21807D" w:themeColor="accent2"/>
            </w:tcBorders>
          </w:tcPr>
          <w:p w14:paraId="3D21AE89" w14:textId="4773EB0C" w:rsidR="782AD83F" w:rsidRDefault="0AA6D3FF" w:rsidP="1FA94B69">
            <w:pPr>
              <w:rPr>
                <w:b/>
                <w:bCs/>
              </w:rPr>
            </w:pPr>
            <w:r w:rsidRPr="1FA94B69">
              <w:rPr>
                <w:b/>
                <w:bCs/>
              </w:rPr>
              <w:lastRenderedPageBreak/>
              <w:t>Results:</w:t>
            </w:r>
          </w:p>
          <w:p w14:paraId="6E0BAD1D" w14:textId="067CE01D" w:rsidR="782AD83F" w:rsidRDefault="00F23CF1">
            <w:r>
              <w:t xml:space="preserve">Snowflake Schema for </w:t>
            </w:r>
            <w:proofErr w:type="gramStart"/>
            <w:r>
              <w:t>the GoTravelDM</w:t>
            </w:r>
            <w:proofErr w:type="gramEnd"/>
            <w:r w:rsidR="00F57945">
              <w:t>:</w:t>
            </w:r>
          </w:p>
          <w:p w14:paraId="4EE544E4" w14:textId="314D98CD" w:rsidR="008424EB" w:rsidRDefault="00D52E31" w:rsidP="00032177">
            <w:r>
              <w:rPr>
                <w:noProof/>
              </w:rPr>
              <w:drawing>
                <wp:inline distT="0" distB="0" distL="0" distR="0" wp14:anchorId="08EBCB37" wp14:editId="551D0CDF">
                  <wp:extent cx="1979874" cy="1746703"/>
                  <wp:effectExtent l="0" t="0" r="1905" b="6350"/>
                  <wp:docPr id="134819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91257" name=""/>
                          <pic:cNvPicPr/>
                        </pic:nvPicPr>
                        <pic:blipFill>
                          <a:blip r:embed="rId12"/>
                          <a:stretch>
                            <a:fillRect/>
                          </a:stretch>
                        </pic:blipFill>
                        <pic:spPr>
                          <a:xfrm>
                            <a:off x="0" y="0"/>
                            <a:ext cx="1988953" cy="1754712"/>
                          </a:xfrm>
                          <a:prstGeom prst="rect">
                            <a:avLst/>
                          </a:prstGeom>
                        </pic:spPr>
                      </pic:pic>
                    </a:graphicData>
                  </a:graphic>
                </wp:inline>
              </w:drawing>
            </w:r>
          </w:p>
        </w:tc>
        <w:tc>
          <w:tcPr>
            <w:tcW w:w="2324" w:type="dxa"/>
            <w:tcBorders>
              <w:top w:val="single" w:sz="8" w:space="0" w:color="21807D" w:themeColor="accent2"/>
              <w:left w:val="single" w:sz="8" w:space="0" w:color="21807D" w:themeColor="accent2"/>
              <w:bottom w:val="single" w:sz="8" w:space="0" w:color="21807D" w:themeColor="accent2"/>
              <w:right w:val="single" w:sz="18" w:space="0" w:color="21807D" w:themeColor="accent2"/>
            </w:tcBorders>
          </w:tcPr>
          <w:p w14:paraId="0C374DC9" w14:textId="77777777" w:rsidR="00A37537" w:rsidRPr="00A37537" w:rsidRDefault="00A37537" w:rsidP="00A37537">
            <w:pPr>
              <w:rPr>
                <w:b/>
                <w:bCs/>
              </w:rPr>
            </w:pPr>
            <w:r w:rsidRPr="00A37537">
              <w:rPr>
                <w:b/>
                <w:bCs/>
              </w:rPr>
              <w:t xml:space="preserve">Comments by Hamna and Adya: </w:t>
            </w:r>
          </w:p>
          <w:p w14:paraId="750F3307" w14:textId="77777777" w:rsidR="008424EB" w:rsidRDefault="008424EB" w:rsidP="00032177"/>
          <w:p w14:paraId="4080B2ED" w14:textId="77777777" w:rsidR="00A37537" w:rsidRDefault="001D0582" w:rsidP="00032177">
            <w:r w:rsidRPr="001D0582">
              <w:t xml:space="preserve">The snowflake schema was designed </w:t>
            </w:r>
            <w:r>
              <w:t>well</w:t>
            </w:r>
            <w:r w:rsidRPr="001D0582">
              <w:t>, and all relationships, hierarchies, and attributes were defined accurately.</w:t>
            </w:r>
          </w:p>
          <w:p w14:paraId="4C90D151" w14:textId="58D63AE6" w:rsidR="0082196D" w:rsidRDefault="0082196D" w:rsidP="00032177"/>
        </w:tc>
      </w:tr>
      <w:tr w:rsidR="002261AC" w14:paraId="1E81F3C3" w14:textId="77777777" w:rsidTr="3E08E9BF">
        <w:trPr>
          <w:trHeight w:val="933"/>
        </w:trPr>
        <w:tc>
          <w:tcPr>
            <w:tcW w:w="2741" w:type="dxa"/>
            <w:tcBorders>
              <w:top w:val="single" w:sz="8" w:space="0" w:color="21807D" w:themeColor="accent2"/>
              <w:left w:val="single" w:sz="18" w:space="0" w:color="21807D" w:themeColor="accent2"/>
              <w:bottom w:val="single" w:sz="8" w:space="0" w:color="21807D" w:themeColor="accent2"/>
              <w:right w:val="single" w:sz="8" w:space="0" w:color="21807D" w:themeColor="accent2"/>
            </w:tcBorders>
          </w:tcPr>
          <w:p w14:paraId="37963CA5" w14:textId="1462801F" w:rsidR="009323F3" w:rsidRPr="009323F3" w:rsidRDefault="002B4A79" w:rsidP="009323F3">
            <w:pPr>
              <w:pStyle w:val="ListNumber"/>
              <w:numPr>
                <w:ilvl w:val="0"/>
                <w:numId w:val="0"/>
              </w:numPr>
            </w:pPr>
            <w:r>
              <w:t xml:space="preserve">3. </w:t>
            </w:r>
            <w:r w:rsidR="009323F3" w:rsidRPr="006A69AD">
              <w:rPr>
                <w:b/>
                <w:bCs/>
              </w:rPr>
              <w:t>Date</w:t>
            </w:r>
            <w:r w:rsidR="009323F3" w:rsidRPr="009323F3">
              <w:t xml:space="preserve">: </w:t>
            </w:r>
            <w:r w:rsidR="009323F3">
              <w:t>1</w:t>
            </w:r>
            <w:r w:rsidR="00C16844">
              <w:t>8</w:t>
            </w:r>
            <w:r w:rsidR="009323F3">
              <w:t>/09/24</w:t>
            </w:r>
          </w:p>
          <w:p w14:paraId="22DEE02A" w14:textId="3524F9EC" w:rsidR="008424EB" w:rsidRDefault="009323F3" w:rsidP="009323F3">
            <w:pPr>
              <w:pStyle w:val="ListNumber"/>
              <w:numPr>
                <w:ilvl w:val="0"/>
                <w:numId w:val="0"/>
              </w:numPr>
            </w:pPr>
            <w:r w:rsidRPr="006A69AD">
              <w:rPr>
                <w:b/>
                <w:bCs/>
              </w:rPr>
              <w:t>Task</w:t>
            </w:r>
            <w:r w:rsidRPr="009323F3">
              <w:t>:</w:t>
            </w:r>
            <w:r>
              <w:t xml:space="preserve"> </w:t>
            </w:r>
            <w:r w:rsidR="00FC5DB8">
              <w:t>Creating the data mart using SQL Server.</w:t>
            </w:r>
          </w:p>
        </w:tc>
        <w:tc>
          <w:tcPr>
            <w:tcW w:w="2626" w:type="dxa"/>
            <w:tcBorders>
              <w:top w:val="single" w:sz="8" w:space="0" w:color="21807D" w:themeColor="accent2"/>
              <w:left w:val="single" w:sz="8" w:space="0" w:color="21807D" w:themeColor="accent2"/>
              <w:bottom w:val="single" w:sz="8" w:space="0" w:color="21807D" w:themeColor="accent2"/>
              <w:right w:val="single" w:sz="8" w:space="0" w:color="21807D" w:themeColor="accent2"/>
            </w:tcBorders>
          </w:tcPr>
          <w:p w14:paraId="4D7C8810" w14:textId="20969F3A" w:rsidR="002A546B" w:rsidRDefault="68F73F86" w:rsidP="29EC8398">
            <w:pPr>
              <w:rPr>
                <w:rFonts w:ascii="Arial" w:eastAsia="Arial" w:hAnsi="Arial" w:cs="Arial"/>
                <w:color w:val="000000" w:themeColor="text1"/>
              </w:rPr>
            </w:pPr>
            <w:r w:rsidRPr="29EC8398">
              <w:rPr>
                <w:rFonts w:ascii="Arial" w:eastAsia="Arial" w:hAnsi="Arial" w:cs="Arial"/>
                <w:b/>
                <w:bCs/>
                <w:color w:val="000000" w:themeColor="text1"/>
              </w:rPr>
              <w:t>Operation Main Steps:</w:t>
            </w:r>
          </w:p>
          <w:p w14:paraId="46935548" w14:textId="76409E5F" w:rsidR="002A546B" w:rsidRDefault="42675DF4" w:rsidP="00032177">
            <w:r>
              <w:t>1.</w:t>
            </w:r>
            <w:r w:rsidR="590B9467">
              <w:t xml:space="preserve"> Open</w:t>
            </w:r>
            <w:r>
              <w:t xml:space="preserve"> SQL Server </w:t>
            </w:r>
            <w:r w:rsidR="590B9467">
              <w:t>Management Studio</w:t>
            </w:r>
          </w:p>
          <w:p w14:paraId="093D1EC6" w14:textId="1676CAEF" w:rsidR="590B9467" w:rsidRDefault="590B9467">
            <w:r>
              <w:t>2. Write SQL statements to create the database and tables based on the Visio design:</w:t>
            </w:r>
            <w:r>
              <w:br/>
              <w:t>- CREATE DATABASE statement.</w:t>
            </w:r>
          </w:p>
          <w:p w14:paraId="53811FA5" w14:textId="67D3ECEE" w:rsidR="005D486D" w:rsidRDefault="590B9467">
            <w:r>
              <w:t>- CREATE TABLE statements for each table.</w:t>
            </w:r>
            <w:r>
              <w:br/>
              <w:t>- Define column data types matching the staging tables.</w:t>
            </w:r>
            <w:r>
              <w:br/>
              <w:t>- Add PRIMARY KEY and FOREIGN KEY</w:t>
            </w:r>
            <w:r w:rsidR="00097F73">
              <w:t xml:space="preserve"> </w:t>
            </w:r>
            <w:r>
              <w:t>constraints.</w:t>
            </w:r>
            <w:r>
              <w:br/>
              <w:t xml:space="preserve">- </w:t>
            </w:r>
            <w:r w:rsidR="007E054E">
              <w:t>Execute the code to create the database names ‘GoTravelDM’.</w:t>
            </w:r>
          </w:p>
          <w:p w14:paraId="3376AAD1" w14:textId="7A01F329" w:rsidR="005D486D" w:rsidRDefault="005D486D">
            <w:r>
              <w:t xml:space="preserve">- Expand your </w:t>
            </w:r>
            <w:r w:rsidR="005753EC">
              <w:t>Database</w:t>
            </w:r>
            <w:r>
              <w:t xml:space="preserve"> a</w:t>
            </w:r>
            <w:r w:rsidR="005753EC">
              <w:t>n</w:t>
            </w:r>
            <w:r>
              <w:t>d right click on ‘</w:t>
            </w:r>
            <w:r w:rsidR="005753EC">
              <w:t>Database Diagrams</w:t>
            </w:r>
            <w:r>
              <w:t>’</w:t>
            </w:r>
            <w:r w:rsidR="005753EC">
              <w:t>.</w:t>
            </w:r>
          </w:p>
          <w:p w14:paraId="5B4A81A6" w14:textId="52B8CAD9" w:rsidR="002A546B" w:rsidRDefault="005753EC" w:rsidP="00032177">
            <w:r>
              <w:t xml:space="preserve">- </w:t>
            </w:r>
            <w:r w:rsidR="00EA2614">
              <w:t>Select all the tables and click ‘Add’ to</w:t>
            </w:r>
            <w:r w:rsidR="00296B3E">
              <w:t xml:space="preserve"> create the database diagram for the database and compare it with the one you made using Visio</w:t>
            </w:r>
            <w:r w:rsidR="000A44F7">
              <w:t>.</w:t>
            </w:r>
          </w:p>
        </w:tc>
        <w:tc>
          <w:tcPr>
            <w:tcW w:w="3330" w:type="dxa"/>
            <w:tcBorders>
              <w:top w:val="single" w:sz="8" w:space="0" w:color="21807D" w:themeColor="accent2"/>
              <w:left w:val="single" w:sz="8" w:space="0" w:color="21807D" w:themeColor="accent2"/>
              <w:bottom w:val="single" w:sz="8" w:space="0" w:color="21807D" w:themeColor="accent2"/>
              <w:right w:val="single" w:sz="8" w:space="0" w:color="21807D" w:themeColor="accent2"/>
            </w:tcBorders>
          </w:tcPr>
          <w:p w14:paraId="4247B0D2" w14:textId="4773EB0C" w:rsidR="008424EB" w:rsidRDefault="68F73F86" w:rsidP="742BED7C">
            <w:pPr>
              <w:rPr>
                <w:b/>
                <w:bCs/>
              </w:rPr>
            </w:pPr>
            <w:r w:rsidRPr="742BED7C">
              <w:rPr>
                <w:b/>
                <w:bCs/>
              </w:rPr>
              <w:t>Results:</w:t>
            </w:r>
          </w:p>
          <w:p w14:paraId="68B5A903" w14:textId="7FAE7DD7" w:rsidR="008424EB" w:rsidRDefault="1C98C3D7" w:rsidP="00032177">
            <w:r>
              <w:t>SQL script f</w:t>
            </w:r>
            <w:r w:rsidR="04755C2D">
              <w:t>or GoTravelDM database</w:t>
            </w:r>
            <w:r w:rsidR="705EA7A4">
              <w:t>:</w:t>
            </w:r>
          </w:p>
          <w:p w14:paraId="34115941" w14:textId="658EDDF2" w:rsidR="002261AC" w:rsidRDefault="65D13C87" w:rsidP="3E08E9BF">
            <w:r>
              <w:rPr>
                <w:noProof/>
              </w:rPr>
              <w:drawing>
                <wp:inline distT="0" distB="0" distL="0" distR="0" wp14:anchorId="376627E7" wp14:editId="4749A98A">
                  <wp:extent cx="1966943" cy="2249488"/>
                  <wp:effectExtent l="0" t="0" r="0" b="0"/>
                  <wp:docPr id="713518514" name="Picture 71351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6943" cy="2249488"/>
                          </a:xfrm>
                          <a:prstGeom prst="rect">
                            <a:avLst/>
                          </a:prstGeom>
                        </pic:spPr>
                      </pic:pic>
                    </a:graphicData>
                  </a:graphic>
                </wp:inline>
              </w:drawing>
            </w:r>
          </w:p>
          <w:p w14:paraId="4F43DBD5" w14:textId="071A4434" w:rsidR="000A44F7" w:rsidRDefault="000A44F7" w:rsidP="00032177"/>
          <w:p w14:paraId="04E48B89" w14:textId="12D0CC5A" w:rsidR="002D5967" w:rsidRDefault="002D5967" w:rsidP="00032177">
            <w:r>
              <w:t>Database diagram from SQ</w:t>
            </w:r>
            <w:r w:rsidR="00B46E53">
              <w:t>L:</w:t>
            </w:r>
          </w:p>
          <w:p w14:paraId="545CA7B4" w14:textId="24964312" w:rsidR="002261AC" w:rsidRDefault="000A44F7" w:rsidP="00032177">
            <w:r>
              <w:rPr>
                <w:noProof/>
              </w:rPr>
              <w:drawing>
                <wp:inline distT="0" distB="0" distL="0" distR="0" wp14:anchorId="3397C795" wp14:editId="3D1B131B">
                  <wp:extent cx="1836353" cy="2465222"/>
                  <wp:effectExtent l="0" t="0" r="0" b="0"/>
                  <wp:docPr id="127207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7587" name="Picture 1" descr="A screenshot of a computer&#10;&#10;Description automatically generated"/>
                          <pic:cNvPicPr/>
                        </pic:nvPicPr>
                        <pic:blipFill>
                          <a:blip r:embed="rId14"/>
                          <a:stretch>
                            <a:fillRect/>
                          </a:stretch>
                        </pic:blipFill>
                        <pic:spPr>
                          <a:xfrm>
                            <a:off x="0" y="0"/>
                            <a:ext cx="1847878" cy="2480693"/>
                          </a:xfrm>
                          <a:prstGeom prst="rect">
                            <a:avLst/>
                          </a:prstGeom>
                        </pic:spPr>
                      </pic:pic>
                    </a:graphicData>
                  </a:graphic>
                </wp:inline>
              </w:drawing>
            </w:r>
          </w:p>
        </w:tc>
        <w:tc>
          <w:tcPr>
            <w:tcW w:w="2324" w:type="dxa"/>
            <w:tcBorders>
              <w:top w:val="single" w:sz="8" w:space="0" w:color="21807D" w:themeColor="accent2"/>
              <w:left w:val="single" w:sz="8" w:space="0" w:color="21807D" w:themeColor="accent2"/>
              <w:bottom w:val="single" w:sz="8" w:space="0" w:color="21807D" w:themeColor="accent2"/>
              <w:right w:val="single" w:sz="18" w:space="0" w:color="21807D" w:themeColor="accent2"/>
            </w:tcBorders>
          </w:tcPr>
          <w:p w14:paraId="32CE1C6E" w14:textId="77777777" w:rsidR="00A37537" w:rsidRPr="00A37537" w:rsidRDefault="00A37537" w:rsidP="00A37537">
            <w:pPr>
              <w:rPr>
                <w:b/>
                <w:bCs/>
              </w:rPr>
            </w:pPr>
            <w:r w:rsidRPr="00A37537">
              <w:rPr>
                <w:b/>
                <w:bCs/>
              </w:rPr>
              <w:t xml:space="preserve">Comments by Hamna and Adya: </w:t>
            </w:r>
          </w:p>
          <w:p w14:paraId="318B7D87" w14:textId="77777777" w:rsidR="008424EB" w:rsidRDefault="008424EB" w:rsidP="00032177"/>
          <w:p w14:paraId="019A7B89" w14:textId="16F73437" w:rsidR="001D0582" w:rsidRPr="001D399A" w:rsidRDefault="00B50A86" w:rsidP="001D399A">
            <w:pPr>
              <w:rPr>
                <w:lang w:val="en-NZ"/>
              </w:rPr>
            </w:pPr>
            <w:r w:rsidRPr="00B50A86">
              <w:t xml:space="preserve">The SQL statements were executed successfully to create the GoTravelDM database and all </w:t>
            </w:r>
            <w:r>
              <w:t xml:space="preserve">the </w:t>
            </w:r>
            <w:r w:rsidRPr="00B50A86">
              <w:t>tables. The database diagram matched our Visio schema perfectly, confirming the accuracy of the SQL scripts and the overall design.</w:t>
            </w:r>
          </w:p>
        </w:tc>
      </w:tr>
      <w:tr w:rsidR="002261AC" w14:paraId="159A9285" w14:textId="77777777" w:rsidTr="3E08E9BF">
        <w:trPr>
          <w:trHeight w:val="933"/>
        </w:trPr>
        <w:tc>
          <w:tcPr>
            <w:tcW w:w="2741" w:type="dxa"/>
            <w:tcBorders>
              <w:top w:val="single" w:sz="8" w:space="0" w:color="21807D" w:themeColor="accent2"/>
              <w:left w:val="single" w:sz="18" w:space="0" w:color="21807D" w:themeColor="accent2"/>
              <w:bottom w:val="single" w:sz="8" w:space="0" w:color="21807D" w:themeColor="accent2"/>
              <w:right w:val="single" w:sz="8" w:space="0" w:color="21807D" w:themeColor="accent2"/>
            </w:tcBorders>
          </w:tcPr>
          <w:p w14:paraId="25174466" w14:textId="3E11B42F" w:rsidR="009323F3" w:rsidRPr="009323F3" w:rsidRDefault="002B4A79" w:rsidP="009323F3">
            <w:pPr>
              <w:pStyle w:val="ListNumber"/>
              <w:numPr>
                <w:ilvl w:val="0"/>
                <w:numId w:val="0"/>
              </w:numPr>
            </w:pPr>
            <w:r>
              <w:t xml:space="preserve">4. </w:t>
            </w:r>
            <w:r w:rsidR="009323F3" w:rsidRPr="006A69AD">
              <w:rPr>
                <w:b/>
                <w:bCs/>
              </w:rPr>
              <w:t>Date</w:t>
            </w:r>
            <w:r w:rsidR="009323F3" w:rsidRPr="009323F3">
              <w:t xml:space="preserve">: </w:t>
            </w:r>
            <w:r w:rsidR="009323F3">
              <w:t>1</w:t>
            </w:r>
            <w:r w:rsidR="00C16844">
              <w:t>9</w:t>
            </w:r>
            <w:r w:rsidR="009323F3">
              <w:t>/0924</w:t>
            </w:r>
          </w:p>
          <w:p w14:paraId="7A715422" w14:textId="08A7BAA6" w:rsidR="008424EB" w:rsidRDefault="009323F3" w:rsidP="009323F3">
            <w:pPr>
              <w:pStyle w:val="ListNumber"/>
              <w:numPr>
                <w:ilvl w:val="0"/>
                <w:numId w:val="0"/>
              </w:numPr>
            </w:pPr>
            <w:r w:rsidRPr="006A69AD">
              <w:rPr>
                <w:b/>
                <w:bCs/>
              </w:rPr>
              <w:t>Task</w:t>
            </w:r>
            <w:r w:rsidRPr="009323F3">
              <w:t xml:space="preserve">: </w:t>
            </w:r>
            <w:r w:rsidR="002F2CD7">
              <w:t>Generating the Date Dimension using Analysis Services</w:t>
            </w:r>
          </w:p>
        </w:tc>
        <w:tc>
          <w:tcPr>
            <w:tcW w:w="2626" w:type="dxa"/>
            <w:tcBorders>
              <w:top w:val="single" w:sz="8" w:space="0" w:color="21807D" w:themeColor="accent2"/>
              <w:left w:val="single" w:sz="8" w:space="0" w:color="21807D" w:themeColor="accent2"/>
              <w:bottom w:val="single" w:sz="8" w:space="0" w:color="21807D" w:themeColor="accent2"/>
              <w:right w:val="single" w:sz="8" w:space="0" w:color="21807D" w:themeColor="accent2"/>
            </w:tcBorders>
          </w:tcPr>
          <w:p w14:paraId="31F104EA" w14:textId="20969F3A" w:rsidR="002A546B" w:rsidRDefault="4C4F1110" w:rsidP="6D0ADB2A">
            <w:pPr>
              <w:rPr>
                <w:rFonts w:ascii="Arial" w:eastAsia="Arial" w:hAnsi="Arial" w:cs="Arial"/>
                <w:color w:val="000000" w:themeColor="text1"/>
              </w:rPr>
            </w:pPr>
            <w:r w:rsidRPr="6D0ADB2A">
              <w:rPr>
                <w:rFonts w:ascii="Arial" w:eastAsia="Arial" w:hAnsi="Arial" w:cs="Arial"/>
                <w:b/>
                <w:bCs/>
                <w:color w:val="000000" w:themeColor="text1"/>
              </w:rPr>
              <w:t>Operation Main Steps:</w:t>
            </w:r>
          </w:p>
          <w:p w14:paraId="15222630" w14:textId="3DCFD955" w:rsidR="007541D1" w:rsidRDefault="4C4F1110" w:rsidP="00032177">
            <w:r>
              <w:t>1.</w:t>
            </w:r>
            <w:r w:rsidR="5A8F951F">
              <w:t xml:space="preserve"> Using Analysis Services to generate the Date dimension table:</w:t>
            </w:r>
            <w:r>
              <w:br/>
            </w:r>
            <w:r w:rsidR="5A8F951F">
              <w:t xml:space="preserve">- </w:t>
            </w:r>
            <w:r w:rsidR="007541D1">
              <w:t>Create</w:t>
            </w:r>
            <w:r w:rsidR="5A8F951F">
              <w:t xml:space="preserve"> a new Analysis Services project</w:t>
            </w:r>
            <w:r w:rsidR="007541D1">
              <w:t xml:space="preserve"> in Visual Studio</w:t>
            </w:r>
            <w:r w:rsidR="5A8F951F">
              <w:t>.</w:t>
            </w:r>
            <w:r>
              <w:br/>
            </w:r>
            <w:r w:rsidR="5A8F951F">
              <w:t xml:space="preserve">- </w:t>
            </w:r>
            <w:r w:rsidR="007541D1">
              <w:t xml:space="preserve">Connect your server to </w:t>
            </w:r>
            <w:r w:rsidR="5A8F951F">
              <w:t xml:space="preserve">the </w:t>
            </w:r>
            <w:r w:rsidR="007541D1">
              <w:t>project.</w:t>
            </w:r>
          </w:p>
          <w:p w14:paraId="218E89FC" w14:textId="3046627D" w:rsidR="007541D1" w:rsidRDefault="007541D1" w:rsidP="00032177">
            <w:r>
              <w:lastRenderedPageBreak/>
              <w:t>-</w:t>
            </w:r>
            <w:r w:rsidR="00502607">
              <w:t xml:space="preserve"> Right click ‘Dimensions’ in the object explorer to create a new</w:t>
            </w:r>
            <w:r w:rsidR="5A8F951F">
              <w:t xml:space="preserve"> dimension</w:t>
            </w:r>
            <w:r w:rsidR="00502607">
              <w:t xml:space="preserve">. </w:t>
            </w:r>
          </w:p>
          <w:p w14:paraId="1E733CA5" w14:textId="54C2E7B5" w:rsidR="00502607" w:rsidRDefault="00502607" w:rsidP="00032177">
            <w:r>
              <w:t xml:space="preserve">-Select ‘Generate </w:t>
            </w:r>
            <w:r w:rsidR="00830F36">
              <w:t>a time table in the data source and click next</w:t>
            </w:r>
            <w:r>
              <w:t>’</w:t>
            </w:r>
            <w:r w:rsidR="00830F36">
              <w:t>.</w:t>
            </w:r>
          </w:p>
          <w:p w14:paraId="7BFDBC03" w14:textId="624AE9E7" w:rsidR="002A546B" w:rsidRDefault="00830F36" w:rsidP="00032177">
            <w:r>
              <w:t xml:space="preserve">- Define the </w:t>
            </w:r>
            <w:proofErr w:type="gramStart"/>
            <w:r>
              <w:t>tim</w:t>
            </w:r>
            <w:r w:rsidR="00E71A30">
              <w:t>e</w:t>
            </w:r>
            <w:r w:rsidR="00604393">
              <w:t xml:space="preserve"> </w:t>
            </w:r>
            <w:r>
              <w:t>period</w:t>
            </w:r>
            <w:proofErr w:type="gramEnd"/>
            <w:r>
              <w:t xml:space="preserve"> to be</w:t>
            </w:r>
            <w:r w:rsidR="5A8F951F">
              <w:t xml:space="preserve"> from 2005-01-01 to 2010-12-31.</w:t>
            </w:r>
          </w:p>
          <w:p w14:paraId="7145F9B6" w14:textId="54C6D95D" w:rsidR="00F055B9" w:rsidRDefault="5A8F951F" w:rsidP="00032177">
            <w:r>
              <w:t xml:space="preserve">- </w:t>
            </w:r>
            <w:r w:rsidR="00F055B9">
              <w:t xml:space="preserve">Select the ‘Fiscal Calendar’ and click next. </w:t>
            </w:r>
          </w:p>
          <w:p w14:paraId="58B941DF" w14:textId="0F5C949E" w:rsidR="002B71F4" w:rsidRDefault="5A8F951F" w:rsidP="00032177">
            <w:r>
              <w:t xml:space="preserve">- </w:t>
            </w:r>
            <w:r w:rsidR="009211E0">
              <w:t>Finally change</w:t>
            </w:r>
            <w:r>
              <w:t xml:space="preserve"> the dimension </w:t>
            </w:r>
            <w:r w:rsidR="009211E0">
              <w:t>na</w:t>
            </w:r>
            <w:r w:rsidR="00016E21">
              <w:t>me</w:t>
            </w:r>
            <w:r w:rsidR="009211E0">
              <w:t xml:space="preserve"> from</w:t>
            </w:r>
            <w:r w:rsidR="00016E21">
              <w:t xml:space="preserve"> ‘Time’ </w:t>
            </w:r>
            <w:r>
              <w:t xml:space="preserve">to </w:t>
            </w:r>
            <w:r w:rsidR="00016E21">
              <w:t>‘Date’.</w:t>
            </w:r>
            <w:r w:rsidR="009211E0">
              <w:t xml:space="preserve"> </w:t>
            </w:r>
          </w:p>
          <w:p w14:paraId="14E31C16" w14:textId="77777777" w:rsidR="000A44F7" w:rsidRDefault="002B71F4" w:rsidP="00032177">
            <w:r>
              <w:t xml:space="preserve">- </w:t>
            </w:r>
            <w:r w:rsidR="00016E21">
              <w:t xml:space="preserve">Right click solution and </w:t>
            </w:r>
            <w:r w:rsidR="00F36EF8">
              <w:t>deploy it.</w:t>
            </w:r>
          </w:p>
          <w:p w14:paraId="5EF1FEED" w14:textId="67B922C6" w:rsidR="002A546B" w:rsidRDefault="002A3B20" w:rsidP="00032177">
            <w:r>
              <w:t>It should deploy successfully without any errors.</w:t>
            </w:r>
          </w:p>
          <w:p w14:paraId="68B58EF4" w14:textId="58E954FC" w:rsidR="002A546B" w:rsidRDefault="002A546B" w:rsidP="00032177"/>
        </w:tc>
        <w:tc>
          <w:tcPr>
            <w:tcW w:w="3330" w:type="dxa"/>
            <w:tcBorders>
              <w:top w:val="single" w:sz="8" w:space="0" w:color="21807D" w:themeColor="accent2"/>
              <w:left w:val="single" w:sz="8" w:space="0" w:color="21807D" w:themeColor="accent2"/>
              <w:bottom w:val="single" w:sz="8" w:space="0" w:color="21807D" w:themeColor="accent2"/>
              <w:right w:val="single" w:sz="8" w:space="0" w:color="21807D" w:themeColor="accent2"/>
            </w:tcBorders>
          </w:tcPr>
          <w:p w14:paraId="2929C2D3" w14:textId="26869398" w:rsidR="008424EB" w:rsidRDefault="4C4F1110" w:rsidP="46C47488">
            <w:pPr>
              <w:rPr>
                <w:b/>
                <w:bCs/>
              </w:rPr>
            </w:pPr>
            <w:r w:rsidRPr="46C47488">
              <w:rPr>
                <w:b/>
                <w:bCs/>
              </w:rPr>
              <w:lastRenderedPageBreak/>
              <w:t>Results:</w:t>
            </w:r>
          </w:p>
          <w:p w14:paraId="606199FF" w14:textId="77777777" w:rsidR="008424EB" w:rsidRDefault="00FF3159" w:rsidP="00032177">
            <w:r>
              <w:rPr>
                <w:noProof/>
              </w:rPr>
              <w:drawing>
                <wp:inline distT="0" distB="0" distL="0" distR="0" wp14:anchorId="5757EC3F" wp14:editId="4EB2664E">
                  <wp:extent cx="1665273" cy="1163117"/>
                  <wp:effectExtent l="0" t="0" r="0" b="0"/>
                  <wp:docPr id="98190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08214" name=""/>
                          <pic:cNvPicPr/>
                        </pic:nvPicPr>
                        <pic:blipFill>
                          <a:blip r:embed="rId15"/>
                          <a:stretch>
                            <a:fillRect/>
                          </a:stretch>
                        </pic:blipFill>
                        <pic:spPr>
                          <a:xfrm>
                            <a:off x="0" y="0"/>
                            <a:ext cx="1670376" cy="1166681"/>
                          </a:xfrm>
                          <a:prstGeom prst="rect">
                            <a:avLst/>
                          </a:prstGeom>
                        </pic:spPr>
                      </pic:pic>
                    </a:graphicData>
                  </a:graphic>
                </wp:inline>
              </w:drawing>
            </w:r>
          </w:p>
          <w:p w14:paraId="6BEF9055" w14:textId="75ACB96E" w:rsidR="00C826CB" w:rsidRPr="006100BB" w:rsidRDefault="00C826CB" w:rsidP="00032177">
            <w:pPr>
              <w:rPr>
                <w:sz w:val="6"/>
                <w:szCs w:val="6"/>
              </w:rPr>
            </w:pPr>
          </w:p>
          <w:p w14:paraId="2D0DA037" w14:textId="7E1F1948" w:rsidR="00C826CB" w:rsidRDefault="537639D6" w:rsidP="00032177">
            <w:r>
              <w:rPr>
                <w:noProof/>
              </w:rPr>
              <w:lastRenderedPageBreak/>
              <w:drawing>
                <wp:inline distT="0" distB="0" distL="0" distR="0" wp14:anchorId="4BDC8E62" wp14:editId="685A0387">
                  <wp:extent cx="1638604" cy="1178803"/>
                  <wp:effectExtent l="0" t="0" r="0" b="2540"/>
                  <wp:docPr id="4200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38604" cy="1178803"/>
                          </a:xfrm>
                          <a:prstGeom prst="rect">
                            <a:avLst/>
                          </a:prstGeom>
                        </pic:spPr>
                      </pic:pic>
                    </a:graphicData>
                  </a:graphic>
                </wp:inline>
              </w:drawing>
            </w:r>
          </w:p>
          <w:p w14:paraId="5DF5CF28" w14:textId="6EBC02D6" w:rsidR="002D5967" w:rsidRPr="002D5967" w:rsidRDefault="002D5967" w:rsidP="00032177">
            <w:pPr>
              <w:rPr>
                <w:sz w:val="6"/>
                <w:szCs w:val="6"/>
              </w:rPr>
            </w:pPr>
          </w:p>
          <w:p w14:paraId="605798E0" w14:textId="72982728" w:rsidR="00C826CB" w:rsidRPr="006100BB" w:rsidRDefault="002D5967" w:rsidP="00032177">
            <w:pPr>
              <w:rPr>
                <w:sz w:val="6"/>
                <w:szCs w:val="6"/>
              </w:rPr>
            </w:pPr>
            <w:r>
              <w:t xml:space="preserve">Successful deployment of the Date </w:t>
            </w:r>
            <w:r w:rsidR="00B46E53">
              <w:t>dimension:</w:t>
            </w:r>
          </w:p>
          <w:p w14:paraId="4D4A32D8" w14:textId="77777777" w:rsidR="00C826CB" w:rsidRDefault="003C4237" w:rsidP="00032177">
            <w:r>
              <w:rPr>
                <w:noProof/>
              </w:rPr>
              <w:drawing>
                <wp:inline distT="0" distB="0" distL="0" distR="0" wp14:anchorId="7B824E4D" wp14:editId="32E53164">
                  <wp:extent cx="1693772" cy="1463040"/>
                  <wp:effectExtent l="0" t="0" r="1905" b="3810"/>
                  <wp:docPr id="156002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21972" name=""/>
                          <pic:cNvPicPr/>
                        </pic:nvPicPr>
                        <pic:blipFill>
                          <a:blip r:embed="rId17"/>
                          <a:stretch>
                            <a:fillRect/>
                          </a:stretch>
                        </pic:blipFill>
                        <pic:spPr>
                          <a:xfrm>
                            <a:off x="0" y="0"/>
                            <a:ext cx="1696189" cy="1465128"/>
                          </a:xfrm>
                          <a:prstGeom prst="rect">
                            <a:avLst/>
                          </a:prstGeom>
                        </pic:spPr>
                      </pic:pic>
                    </a:graphicData>
                  </a:graphic>
                </wp:inline>
              </w:drawing>
            </w:r>
          </w:p>
          <w:p w14:paraId="183A0CC5" w14:textId="2335C944" w:rsidR="00CA4AED" w:rsidRDefault="00CA4AED" w:rsidP="00032177">
            <w:r>
              <w:rPr>
                <w:noProof/>
              </w:rPr>
              <w:drawing>
                <wp:inline distT="0" distB="0" distL="0" distR="0" wp14:anchorId="6176F47E" wp14:editId="0F0B64E4">
                  <wp:extent cx="1901952" cy="1948943"/>
                  <wp:effectExtent l="0" t="0" r="3175" b="0"/>
                  <wp:docPr id="1247005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05373" name="Picture 1" descr="A screenshot of a computer&#10;&#10;Description automatically generated"/>
                          <pic:cNvPicPr/>
                        </pic:nvPicPr>
                        <pic:blipFill>
                          <a:blip r:embed="rId18"/>
                          <a:stretch>
                            <a:fillRect/>
                          </a:stretch>
                        </pic:blipFill>
                        <pic:spPr>
                          <a:xfrm>
                            <a:off x="0" y="0"/>
                            <a:ext cx="1913094" cy="1960360"/>
                          </a:xfrm>
                          <a:prstGeom prst="rect">
                            <a:avLst/>
                          </a:prstGeom>
                        </pic:spPr>
                      </pic:pic>
                    </a:graphicData>
                  </a:graphic>
                </wp:inline>
              </w:drawing>
            </w:r>
          </w:p>
        </w:tc>
        <w:tc>
          <w:tcPr>
            <w:tcW w:w="2324" w:type="dxa"/>
            <w:tcBorders>
              <w:top w:val="single" w:sz="8" w:space="0" w:color="21807D" w:themeColor="accent2"/>
              <w:left w:val="single" w:sz="8" w:space="0" w:color="21807D" w:themeColor="accent2"/>
              <w:bottom w:val="single" w:sz="8" w:space="0" w:color="21807D" w:themeColor="accent2"/>
              <w:right w:val="single" w:sz="18" w:space="0" w:color="21807D" w:themeColor="accent2"/>
            </w:tcBorders>
          </w:tcPr>
          <w:p w14:paraId="41EBA767" w14:textId="77777777" w:rsidR="00A37537" w:rsidRPr="00A37537" w:rsidRDefault="00A37537" w:rsidP="00A37537">
            <w:pPr>
              <w:rPr>
                <w:b/>
                <w:bCs/>
              </w:rPr>
            </w:pPr>
            <w:r w:rsidRPr="00A37537">
              <w:rPr>
                <w:b/>
                <w:bCs/>
              </w:rPr>
              <w:lastRenderedPageBreak/>
              <w:t xml:space="preserve">Comments by Hamna and Adya: </w:t>
            </w:r>
          </w:p>
          <w:p w14:paraId="2B261127" w14:textId="77777777" w:rsidR="008424EB" w:rsidRDefault="008424EB" w:rsidP="00032177"/>
          <w:p w14:paraId="0608AB26" w14:textId="78E3834D" w:rsidR="00AC38CA" w:rsidRDefault="00960392" w:rsidP="00032177">
            <w:r w:rsidRPr="00960392">
              <w:t>The Date dimension was deployed successfully, with no errors during the process</w:t>
            </w:r>
            <w:r>
              <w:t>.</w:t>
            </w:r>
          </w:p>
        </w:tc>
      </w:tr>
      <w:tr w:rsidR="002261AC" w14:paraId="4362F3E2" w14:textId="77777777" w:rsidTr="3E08E9BF">
        <w:trPr>
          <w:trHeight w:val="933"/>
        </w:trPr>
        <w:tc>
          <w:tcPr>
            <w:tcW w:w="2741" w:type="dxa"/>
            <w:tcBorders>
              <w:top w:val="single" w:sz="8" w:space="0" w:color="21807D" w:themeColor="accent2"/>
              <w:left w:val="single" w:sz="18" w:space="0" w:color="21807D" w:themeColor="accent2"/>
              <w:bottom w:val="single" w:sz="8" w:space="0" w:color="21807D" w:themeColor="accent2"/>
              <w:right w:val="single" w:sz="8" w:space="0" w:color="21807D" w:themeColor="accent2"/>
            </w:tcBorders>
          </w:tcPr>
          <w:p w14:paraId="4ECDC079" w14:textId="4A8498F0" w:rsidR="009323F3" w:rsidRPr="009323F3" w:rsidRDefault="002B4A79" w:rsidP="009323F3">
            <w:pPr>
              <w:pStyle w:val="ListNumber"/>
              <w:numPr>
                <w:ilvl w:val="0"/>
                <w:numId w:val="0"/>
              </w:numPr>
            </w:pPr>
            <w:r>
              <w:t>5.</w:t>
            </w:r>
            <w:r w:rsidR="009323F3">
              <w:t xml:space="preserve"> </w:t>
            </w:r>
            <w:r w:rsidR="009323F3" w:rsidRPr="006A69AD">
              <w:rPr>
                <w:b/>
                <w:bCs/>
              </w:rPr>
              <w:t>Date</w:t>
            </w:r>
            <w:r w:rsidR="009323F3" w:rsidRPr="009323F3">
              <w:t>:</w:t>
            </w:r>
            <w:r w:rsidR="00C16844">
              <w:t xml:space="preserve"> 23/09/24</w:t>
            </w:r>
          </w:p>
          <w:p w14:paraId="65F3B741" w14:textId="68F1407F" w:rsidR="008424EB" w:rsidRDefault="009323F3" w:rsidP="009323F3">
            <w:pPr>
              <w:pStyle w:val="ListNumber"/>
              <w:numPr>
                <w:ilvl w:val="0"/>
                <w:numId w:val="0"/>
              </w:numPr>
            </w:pPr>
            <w:r w:rsidRPr="006A69AD">
              <w:rPr>
                <w:b/>
                <w:bCs/>
              </w:rPr>
              <w:t>Task</w:t>
            </w:r>
            <w:r w:rsidRPr="009323F3">
              <w:t xml:space="preserve">: </w:t>
            </w:r>
            <w:r w:rsidR="00704DC7">
              <w:t>Importing Excel spreadsheets into staging database</w:t>
            </w:r>
            <w:r w:rsidR="00D176D6">
              <w:t>.</w:t>
            </w:r>
          </w:p>
        </w:tc>
        <w:tc>
          <w:tcPr>
            <w:tcW w:w="2626" w:type="dxa"/>
            <w:tcBorders>
              <w:top w:val="single" w:sz="8" w:space="0" w:color="21807D" w:themeColor="accent2"/>
              <w:left w:val="single" w:sz="8" w:space="0" w:color="21807D" w:themeColor="accent2"/>
              <w:bottom w:val="single" w:sz="8" w:space="0" w:color="21807D" w:themeColor="accent2"/>
              <w:right w:val="single" w:sz="8" w:space="0" w:color="21807D" w:themeColor="accent2"/>
            </w:tcBorders>
          </w:tcPr>
          <w:p w14:paraId="1AFD687B" w14:textId="79ADE179" w:rsidR="002A546B" w:rsidRPr="005D28CA" w:rsidRDefault="005D28CA" w:rsidP="00032177">
            <w:pPr>
              <w:rPr>
                <w:rFonts w:ascii="Arial" w:eastAsia="Arial" w:hAnsi="Arial" w:cs="Arial"/>
                <w:color w:val="000000" w:themeColor="text1"/>
              </w:rPr>
            </w:pPr>
            <w:r w:rsidRPr="6D0ADB2A">
              <w:rPr>
                <w:rFonts w:ascii="Arial" w:eastAsia="Arial" w:hAnsi="Arial" w:cs="Arial"/>
                <w:b/>
                <w:bCs/>
                <w:color w:val="000000" w:themeColor="text1"/>
              </w:rPr>
              <w:t>Operation Main Steps:</w:t>
            </w:r>
          </w:p>
          <w:p w14:paraId="00F63A01" w14:textId="77777777" w:rsidR="00F2503F" w:rsidRDefault="005D28CA" w:rsidP="005D28CA">
            <w:r>
              <w:t>1. Import</w:t>
            </w:r>
            <w:r w:rsidR="00F2503F">
              <w:t xml:space="preserve">ing the Airport and Airline </w:t>
            </w:r>
            <w:r>
              <w:t>Excel spreadsheets:</w:t>
            </w:r>
            <w:r>
              <w:br/>
              <w:t>-</w:t>
            </w:r>
            <w:r w:rsidR="00F2503F" w:rsidRPr="00F2503F">
              <w:t xml:space="preserve"> Open </w:t>
            </w:r>
            <w:r>
              <w:t>SQL Server.</w:t>
            </w:r>
          </w:p>
          <w:p w14:paraId="64DCCF62" w14:textId="77777777" w:rsidR="004C2AF2" w:rsidRDefault="00F2503F" w:rsidP="005D28CA">
            <w:r>
              <w:t xml:space="preserve">- Right Click the </w:t>
            </w:r>
            <w:r w:rsidR="00D37183">
              <w:t>‘D</w:t>
            </w:r>
            <w:r w:rsidR="00D37183" w:rsidRPr="00D37183">
              <w:t>S7502Ass2-2024Staging</w:t>
            </w:r>
            <w:r w:rsidR="00D37183">
              <w:t>’ database</w:t>
            </w:r>
            <w:r w:rsidR="00D50DD7">
              <w:t xml:space="preserve">, </w:t>
            </w:r>
            <w:r w:rsidR="00D37183">
              <w:t>select</w:t>
            </w:r>
            <w:r w:rsidR="00D50DD7">
              <w:t xml:space="preserve"> Tasks, and the click on ‘Import </w:t>
            </w:r>
            <w:r w:rsidR="004C2AF2">
              <w:t>Date</w:t>
            </w:r>
            <w:r w:rsidR="00D50DD7">
              <w:t>’</w:t>
            </w:r>
            <w:r w:rsidR="004C2AF2">
              <w:t>.</w:t>
            </w:r>
          </w:p>
          <w:p w14:paraId="6461B324" w14:textId="5AA28957" w:rsidR="00FD3747" w:rsidRDefault="00FD3747" w:rsidP="005D28CA">
            <w:r>
              <w:t xml:space="preserve">- </w:t>
            </w:r>
            <w:r w:rsidR="00022AF7">
              <w:t>Choose the data source as ‘Microsoft Excel’</w:t>
            </w:r>
            <w:r w:rsidR="00B16A79">
              <w:t xml:space="preserve"> and browse for the path where the file is saved in the C drive.</w:t>
            </w:r>
          </w:p>
          <w:p w14:paraId="69066EE6" w14:textId="77777777" w:rsidR="000B1BB6" w:rsidRDefault="00B16A79" w:rsidP="005D28CA">
            <w:r>
              <w:t>- Click next and choose the destination as ‘SQL Server Native Client 11.0’</w:t>
            </w:r>
            <w:r w:rsidR="004605ED">
              <w:t>.</w:t>
            </w:r>
          </w:p>
          <w:p w14:paraId="2D38D539" w14:textId="1D2BD59C" w:rsidR="00B16A79" w:rsidRDefault="000B1BB6" w:rsidP="005D28CA">
            <w:r>
              <w:t xml:space="preserve">- </w:t>
            </w:r>
            <w:r w:rsidR="004605ED">
              <w:t>Select the ‘Use windows Authentication’</w:t>
            </w:r>
            <w:r w:rsidR="00AA71D0">
              <w:t xml:space="preserve"> and click next.</w:t>
            </w:r>
          </w:p>
          <w:p w14:paraId="404D54FB" w14:textId="35AE7539" w:rsidR="000F0FE1" w:rsidRDefault="00AA71D0" w:rsidP="005D28CA">
            <w:r>
              <w:lastRenderedPageBreak/>
              <w:t xml:space="preserve">- Select ‘Copy data from 1 or </w:t>
            </w:r>
            <w:r w:rsidR="000B1BB6">
              <w:t>m</w:t>
            </w:r>
            <w:r>
              <w:t>ore tables or view’ a</w:t>
            </w:r>
            <w:r w:rsidR="000F0FE1">
              <w:t>nd click next.</w:t>
            </w:r>
          </w:p>
          <w:p w14:paraId="7F00DD31" w14:textId="34F49B0D" w:rsidR="000F0FE1" w:rsidRDefault="000F0FE1" w:rsidP="005D28CA">
            <w:r>
              <w:t xml:space="preserve">- </w:t>
            </w:r>
            <w:r w:rsidR="00BA64BA">
              <w:t>On</w:t>
            </w:r>
            <w:r w:rsidR="00D57878">
              <w:t xml:space="preserve"> the ‘Save and Run Package’ </w:t>
            </w:r>
            <w:r w:rsidR="00BA64BA">
              <w:t xml:space="preserve">screen, click ‘Run immediately’. </w:t>
            </w:r>
          </w:p>
          <w:p w14:paraId="152E31A6" w14:textId="1EB91E66" w:rsidR="00F758D2" w:rsidRDefault="00F758D2" w:rsidP="005D28CA">
            <w:r>
              <w:t xml:space="preserve">- Click Finish preceding </w:t>
            </w:r>
            <w:r w:rsidR="000B1BB6">
              <w:t xml:space="preserve">the </w:t>
            </w:r>
            <w:r>
              <w:t>Next</w:t>
            </w:r>
            <w:r w:rsidR="000B1BB6">
              <w:t xml:space="preserve"> button</w:t>
            </w:r>
            <w:r>
              <w:t xml:space="preserve"> to then successfully </w:t>
            </w:r>
            <w:r w:rsidR="005A6037">
              <w:t>execute it.</w:t>
            </w:r>
            <w:r>
              <w:t xml:space="preserve"> </w:t>
            </w:r>
          </w:p>
          <w:p w14:paraId="65F8A193" w14:textId="5EBFDC67" w:rsidR="005A6037" w:rsidRDefault="005A6037" w:rsidP="005D28CA">
            <w:r>
              <w:t xml:space="preserve">- </w:t>
            </w:r>
            <w:r w:rsidR="00F2521E">
              <w:t>After closing the wizard, the Excel file should appear under tables in the staging database.</w:t>
            </w:r>
          </w:p>
          <w:p w14:paraId="3522C75B" w14:textId="14FA73EB" w:rsidR="005D28CA" w:rsidRDefault="00F2521E" w:rsidP="005D28CA">
            <w:r>
              <w:t xml:space="preserve">- Follow </w:t>
            </w:r>
            <w:r w:rsidR="006C37C9">
              <w:t>the</w:t>
            </w:r>
            <w:r>
              <w:t xml:space="preserve"> above steps to import the</w:t>
            </w:r>
            <w:r w:rsidR="005D28CA">
              <w:t xml:space="preserve"> Airport.xlsx </w:t>
            </w:r>
            <w:r w:rsidR="00564EB5">
              <w:t>and</w:t>
            </w:r>
            <w:r w:rsidR="005D28CA">
              <w:t xml:space="preserve"> Airline.xlsx into the staging database.</w:t>
            </w:r>
          </w:p>
          <w:p w14:paraId="770F8BD1" w14:textId="77777777" w:rsidR="002A546B" w:rsidRDefault="002A546B" w:rsidP="00032177"/>
          <w:p w14:paraId="37223CA2" w14:textId="77777777" w:rsidR="002A546B" w:rsidRDefault="002A546B" w:rsidP="00032177"/>
          <w:p w14:paraId="4EDEB07B" w14:textId="77777777" w:rsidR="002A546B" w:rsidRDefault="002A546B" w:rsidP="00032177"/>
          <w:p w14:paraId="3F779888" w14:textId="77777777" w:rsidR="002A546B" w:rsidRDefault="002A546B" w:rsidP="00032177"/>
          <w:p w14:paraId="6DEC1F57" w14:textId="77777777" w:rsidR="002A546B" w:rsidRDefault="002A546B" w:rsidP="00032177"/>
          <w:p w14:paraId="106173DA" w14:textId="77777777" w:rsidR="002A546B" w:rsidRDefault="002A546B" w:rsidP="00032177"/>
          <w:p w14:paraId="54308FF0" w14:textId="77777777" w:rsidR="002A546B" w:rsidRDefault="002A546B" w:rsidP="00032177"/>
          <w:p w14:paraId="5FBF6F7F" w14:textId="77777777" w:rsidR="002A546B" w:rsidRDefault="002A546B" w:rsidP="00032177"/>
          <w:p w14:paraId="08A41C00" w14:textId="77777777" w:rsidR="002A546B" w:rsidRDefault="002A546B" w:rsidP="00032177"/>
          <w:p w14:paraId="25221086" w14:textId="77777777" w:rsidR="002A546B" w:rsidRDefault="002A546B" w:rsidP="00032177"/>
          <w:p w14:paraId="126D9A5E" w14:textId="77777777" w:rsidR="002A546B" w:rsidRDefault="002A546B" w:rsidP="00032177"/>
          <w:p w14:paraId="51CA28A1" w14:textId="77777777" w:rsidR="002A546B" w:rsidRDefault="002A546B" w:rsidP="00032177"/>
        </w:tc>
        <w:tc>
          <w:tcPr>
            <w:tcW w:w="3330" w:type="dxa"/>
            <w:tcBorders>
              <w:top w:val="single" w:sz="8" w:space="0" w:color="21807D" w:themeColor="accent2"/>
              <w:left w:val="single" w:sz="8" w:space="0" w:color="21807D" w:themeColor="accent2"/>
              <w:bottom w:val="single" w:sz="8" w:space="0" w:color="21807D" w:themeColor="accent2"/>
              <w:right w:val="single" w:sz="8" w:space="0" w:color="21807D" w:themeColor="accent2"/>
            </w:tcBorders>
          </w:tcPr>
          <w:p w14:paraId="45968C15" w14:textId="1B98F755" w:rsidR="002261AC" w:rsidRDefault="005D28CA" w:rsidP="00032177">
            <w:pPr>
              <w:rPr>
                <w:b/>
                <w:bCs/>
              </w:rPr>
            </w:pPr>
            <w:r w:rsidRPr="46C47488">
              <w:rPr>
                <w:b/>
                <w:bCs/>
              </w:rPr>
              <w:lastRenderedPageBreak/>
              <w:t>Results</w:t>
            </w:r>
            <w:r>
              <w:rPr>
                <w:b/>
                <w:bCs/>
              </w:rPr>
              <w:t>:</w:t>
            </w:r>
          </w:p>
          <w:p w14:paraId="1DD46391" w14:textId="77777777" w:rsidR="008517B5" w:rsidRPr="008517B5" w:rsidRDefault="008517B5" w:rsidP="00032177">
            <w:pPr>
              <w:rPr>
                <w:b/>
                <w:bCs/>
                <w:sz w:val="6"/>
                <w:szCs w:val="6"/>
              </w:rPr>
            </w:pPr>
          </w:p>
          <w:p w14:paraId="74B935DE" w14:textId="77777777" w:rsidR="002261AC" w:rsidRDefault="0016657D" w:rsidP="00032177">
            <w:r>
              <w:rPr>
                <w:noProof/>
              </w:rPr>
              <w:drawing>
                <wp:inline distT="0" distB="0" distL="0" distR="0" wp14:anchorId="30362136" wp14:editId="714D6584">
                  <wp:extent cx="1641649" cy="1411242"/>
                  <wp:effectExtent l="0" t="0" r="0" b="0"/>
                  <wp:docPr id="56707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72787" name=""/>
                          <pic:cNvPicPr/>
                        </pic:nvPicPr>
                        <pic:blipFill>
                          <a:blip r:embed="rId19"/>
                          <a:stretch>
                            <a:fillRect/>
                          </a:stretch>
                        </pic:blipFill>
                        <pic:spPr>
                          <a:xfrm>
                            <a:off x="0" y="0"/>
                            <a:ext cx="1652691" cy="1420734"/>
                          </a:xfrm>
                          <a:prstGeom prst="rect">
                            <a:avLst/>
                          </a:prstGeom>
                        </pic:spPr>
                      </pic:pic>
                    </a:graphicData>
                  </a:graphic>
                </wp:inline>
              </w:drawing>
            </w:r>
          </w:p>
          <w:p w14:paraId="2F8D4B07" w14:textId="77777777" w:rsidR="005C3136" w:rsidRPr="006100BB" w:rsidRDefault="005C3136" w:rsidP="00032177">
            <w:pPr>
              <w:rPr>
                <w:sz w:val="6"/>
                <w:szCs w:val="6"/>
              </w:rPr>
            </w:pPr>
          </w:p>
          <w:p w14:paraId="685CCEB5" w14:textId="77777777" w:rsidR="005C3136" w:rsidRDefault="005C3136" w:rsidP="00032177">
            <w:r>
              <w:rPr>
                <w:noProof/>
              </w:rPr>
              <w:drawing>
                <wp:inline distT="0" distB="0" distL="0" distR="0" wp14:anchorId="3889F501" wp14:editId="3E8F5DE0">
                  <wp:extent cx="1644940" cy="1411242"/>
                  <wp:effectExtent l="0" t="0" r="0" b="0"/>
                  <wp:docPr id="104343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30745" name=""/>
                          <pic:cNvPicPr/>
                        </pic:nvPicPr>
                        <pic:blipFill>
                          <a:blip r:embed="rId20"/>
                          <a:stretch>
                            <a:fillRect/>
                          </a:stretch>
                        </pic:blipFill>
                        <pic:spPr>
                          <a:xfrm>
                            <a:off x="0" y="0"/>
                            <a:ext cx="1662945" cy="1426689"/>
                          </a:xfrm>
                          <a:prstGeom prst="rect">
                            <a:avLst/>
                          </a:prstGeom>
                        </pic:spPr>
                      </pic:pic>
                    </a:graphicData>
                  </a:graphic>
                </wp:inline>
              </w:drawing>
            </w:r>
          </w:p>
          <w:p w14:paraId="11C0474B" w14:textId="77777777" w:rsidR="005C3136" w:rsidRPr="006100BB" w:rsidRDefault="005C3136" w:rsidP="00032177">
            <w:pPr>
              <w:rPr>
                <w:sz w:val="6"/>
                <w:szCs w:val="6"/>
              </w:rPr>
            </w:pPr>
          </w:p>
          <w:p w14:paraId="23D7AB7B" w14:textId="193ADEA3" w:rsidR="005C3136" w:rsidRDefault="0045631B" w:rsidP="00032177">
            <w:r>
              <w:rPr>
                <w:noProof/>
              </w:rPr>
              <w:lastRenderedPageBreak/>
              <w:drawing>
                <wp:inline distT="0" distB="0" distL="0" distR="0" wp14:anchorId="05FB4E2E" wp14:editId="1545AC1B">
                  <wp:extent cx="1629444" cy="1390100"/>
                  <wp:effectExtent l="0" t="0" r="8890" b="635"/>
                  <wp:docPr id="33805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52842" name=""/>
                          <pic:cNvPicPr/>
                        </pic:nvPicPr>
                        <pic:blipFill>
                          <a:blip r:embed="rId21"/>
                          <a:stretch>
                            <a:fillRect/>
                          </a:stretch>
                        </pic:blipFill>
                        <pic:spPr>
                          <a:xfrm>
                            <a:off x="0" y="0"/>
                            <a:ext cx="1636269" cy="1395922"/>
                          </a:xfrm>
                          <a:prstGeom prst="rect">
                            <a:avLst/>
                          </a:prstGeom>
                        </pic:spPr>
                      </pic:pic>
                    </a:graphicData>
                  </a:graphic>
                </wp:inline>
              </w:drawing>
            </w:r>
          </w:p>
          <w:p w14:paraId="657058B5" w14:textId="77777777" w:rsidR="00962ADE" w:rsidRPr="00962ADE" w:rsidRDefault="00962ADE" w:rsidP="00032177">
            <w:pPr>
              <w:rPr>
                <w:sz w:val="6"/>
                <w:szCs w:val="6"/>
              </w:rPr>
            </w:pPr>
          </w:p>
          <w:p w14:paraId="6984C0D6" w14:textId="25DA6119" w:rsidR="0045631B" w:rsidRDefault="00922BBD" w:rsidP="00032177">
            <w:r>
              <w:rPr>
                <w:noProof/>
              </w:rPr>
              <w:drawing>
                <wp:inline distT="0" distB="0" distL="0" distR="0" wp14:anchorId="45CBD3D3" wp14:editId="4847A30E">
                  <wp:extent cx="1489739" cy="1281165"/>
                  <wp:effectExtent l="0" t="0" r="0" b="0"/>
                  <wp:docPr id="98631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10396" name=""/>
                          <pic:cNvPicPr/>
                        </pic:nvPicPr>
                        <pic:blipFill>
                          <a:blip r:embed="rId22"/>
                          <a:stretch>
                            <a:fillRect/>
                          </a:stretch>
                        </pic:blipFill>
                        <pic:spPr>
                          <a:xfrm>
                            <a:off x="0" y="0"/>
                            <a:ext cx="1497893" cy="1288177"/>
                          </a:xfrm>
                          <a:prstGeom prst="rect">
                            <a:avLst/>
                          </a:prstGeom>
                        </pic:spPr>
                      </pic:pic>
                    </a:graphicData>
                  </a:graphic>
                </wp:inline>
              </w:drawing>
            </w:r>
          </w:p>
          <w:p w14:paraId="5066985E" w14:textId="52231CC5" w:rsidR="00D811CE" w:rsidRDefault="00D811CE" w:rsidP="00032177">
            <w:r>
              <w:t>Successful import of the Airline and Airport Excel files</w:t>
            </w:r>
            <w:r w:rsidR="00B46E53">
              <w:t>:</w:t>
            </w:r>
          </w:p>
          <w:p w14:paraId="7C9F98BC" w14:textId="77777777" w:rsidR="00CE502E" w:rsidRPr="006100BB" w:rsidRDefault="00CE502E" w:rsidP="00032177">
            <w:pPr>
              <w:rPr>
                <w:sz w:val="6"/>
                <w:szCs w:val="6"/>
              </w:rPr>
            </w:pPr>
          </w:p>
          <w:p w14:paraId="77D2414C" w14:textId="5F94EF76" w:rsidR="00CE502E" w:rsidRDefault="1624F3BD" w:rsidP="00032177">
            <w:r>
              <w:rPr>
                <w:noProof/>
              </w:rPr>
              <w:drawing>
                <wp:inline distT="0" distB="0" distL="0" distR="0" wp14:anchorId="4E403C6E" wp14:editId="4A48008B">
                  <wp:extent cx="1809750" cy="1971675"/>
                  <wp:effectExtent l="0" t="0" r="0" b="0"/>
                  <wp:docPr id="348292559" name="Picture 34829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9750" cy="1971675"/>
                          </a:xfrm>
                          <a:prstGeom prst="rect">
                            <a:avLst/>
                          </a:prstGeom>
                        </pic:spPr>
                      </pic:pic>
                    </a:graphicData>
                  </a:graphic>
                </wp:inline>
              </w:drawing>
            </w:r>
          </w:p>
          <w:p w14:paraId="53859788" w14:textId="49721484" w:rsidR="00945951" w:rsidRDefault="00945951" w:rsidP="00032177"/>
        </w:tc>
        <w:tc>
          <w:tcPr>
            <w:tcW w:w="2324" w:type="dxa"/>
            <w:tcBorders>
              <w:top w:val="single" w:sz="8" w:space="0" w:color="21807D" w:themeColor="accent2"/>
              <w:left w:val="single" w:sz="8" w:space="0" w:color="21807D" w:themeColor="accent2"/>
              <w:bottom w:val="single" w:sz="8" w:space="0" w:color="21807D" w:themeColor="accent2"/>
              <w:right w:val="single" w:sz="18" w:space="0" w:color="21807D" w:themeColor="accent2"/>
            </w:tcBorders>
          </w:tcPr>
          <w:p w14:paraId="7DAF4C32" w14:textId="77777777" w:rsidR="00A37537" w:rsidRPr="00A37537" w:rsidRDefault="00A37537" w:rsidP="00A37537">
            <w:pPr>
              <w:rPr>
                <w:b/>
                <w:bCs/>
              </w:rPr>
            </w:pPr>
            <w:r w:rsidRPr="00A37537">
              <w:rPr>
                <w:b/>
                <w:bCs/>
              </w:rPr>
              <w:lastRenderedPageBreak/>
              <w:t xml:space="preserve">Comments by Hamna and Adya: </w:t>
            </w:r>
          </w:p>
          <w:p w14:paraId="36990FAF" w14:textId="77777777" w:rsidR="008424EB" w:rsidRDefault="008424EB" w:rsidP="00032177"/>
          <w:p w14:paraId="47131D97" w14:textId="1DB00620" w:rsidR="00960392" w:rsidRDefault="00FA1AF3" w:rsidP="00032177">
            <w:r w:rsidRPr="00FA1AF3">
              <w:t>Both the Airport and Airline Excel files were imported into the staging database smoothly, with all data appearing as expected</w:t>
            </w:r>
          </w:p>
        </w:tc>
      </w:tr>
      <w:tr w:rsidR="002261AC" w14:paraId="7F6FF388" w14:textId="77777777" w:rsidTr="3E08E9BF">
        <w:trPr>
          <w:trHeight w:val="933"/>
        </w:trPr>
        <w:tc>
          <w:tcPr>
            <w:tcW w:w="2741" w:type="dxa"/>
            <w:tcBorders>
              <w:top w:val="single" w:sz="8" w:space="0" w:color="21807D" w:themeColor="accent2"/>
              <w:left w:val="single" w:sz="18" w:space="0" w:color="21807D" w:themeColor="accent2"/>
              <w:bottom w:val="single" w:sz="8" w:space="0" w:color="21807D" w:themeColor="accent2"/>
              <w:right w:val="single" w:sz="8" w:space="0" w:color="21807D" w:themeColor="accent2"/>
            </w:tcBorders>
          </w:tcPr>
          <w:p w14:paraId="00321676" w14:textId="20C9D6C5" w:rsidR="009323F3" w:rsidRPr="009323F3" w:rsidRDefault="002B4A79" w:rsidP="009323F3">
            <w:pPr>
              <w:pStyle w:val="ListNumber"/>
              <w:numPr>
                <w:ilvl w:val="0"/>
                <w:numId w:val="0"/>
              </w:numPr>
            </w:pPr>
            <w:r>
              <w:t xml:space="preserve">6. </w:t>
            </w:r>
            <w:r w:rsidR="009323F3" w:rsidRPr="004D152C">
              <w:rPr>
                <w:b/>
                <w:bCs/>
              </w:rPr>
              <w:t>Date</w:t>
            </w:r>
            <w:r w:rsidR="009323F3" w:rsidRPr="009323F3">
              <w:t xml:space="preserve">: </w:t>
            </w:r>
            <w:r w:rsidR="00C16844">
              <w:t>27/09/24</w:t>
            </w:r>
          </w:p>
          <w:p w14:paraId="463310A0" w14:textId="1C946691" w:rsidR="004839FF" w:rsidRDefault="009323F3" w:rsidP="009323F3">
            <w:pPr>
              <w:pStyle w:val="ListNumber"/>
              <w:numPr>
                <w:ilvl w:val="0"/>
                <w:numId w:val="0"/>
              </w:numPr>
            </w:pPr>
            <w:r w:rsidRPr="004D152C">
              <w:rPr>
                <w:b/>
                <w:bCs/>
              </w:rPr>
              <w:t>Task</w:t>
            </w:r>
            <w:r w:rsidRPr="009323F3">
              <w:t xml:space="preserve">: </w:t>
            </w:r>
            <w:r w:rsidR="0076710C">
              <w:t xml:space="preserve">Creating </w:t>
            </w:r>
            <w:r w:rsidR="00627B0E">
              <w:t xml:space="preserve">a view for Customer </w:t>
            </w:r>
            <w:r w:rsidR="00485208">
              <w:t>data</w:t>
            </w:r>
            <w:r w:rsidR="00D176D6">
              <w:t>.</w:t>
            </w:r>
          </w:p>
        </w:tc>
        <w:tc>
          <w:tcPr>
            <w:tcW w:w="2626" w:type="dxa"/>
            <w:tcBorders>
              <w:top w:val="single" w:sz="8" w:space="0" w:color="21807D" w:themeColor="accent2"/>
              <w:left w:val="single" w:sz="8" w:space="0" w:color="21807D" w:themeColor="accent2"/>
              <w:bottom w:val="single" w:sz="8" w:space="0" w:color="21807D" w:themeColor="accent2"/>
              <w:right w:val="single" w:sz="8" w:space="0" w:color="21807D" w:themeColor="accent2"/>
            </w:tcBorders>
          </w:tcPr>
          <w:p w14:paraId="394CFA14" w14:textId="23CEFC1E" w:rsidR="004839FF" w:rsidRPr="005D28CA" w:rsidRDefault="005D28CA" w:rsidP="00032177">
            <w:pPr>
              <w:rPr>
                <w:rFonts w:ascii="Arial" w:eastAsia="Arial" w:hAnsi="Arial" w:cs="Arial"/>
                <w:color w:val="000000" w:themeColor="text1"/>
              </w:rPr>
            </w:pPr>
            <w:r w:rsidRPr="6D0ADB2A">
              <w:rPr>
                <w:rFonts w:ascii="Arial" w:eastAsia="Arial" w:hAnsi="Arial" w:cs="Arial"/>
                <w:b/>
                <w:bCs/>
                <w:color w:val="000000" w:themeColor="text1"/>
              </w:rPr>
              <w:t>Operation Main Steps:</w:t>
            </w:r>
          </w:p>
          <w:p w14:paraId="20F42907" w14:textId="018F76B6" w:rsidR="002A546B" w:rsidRDefault="005D28CA" w:rsidP="00032177">
            <w:r>
              <w:t>1.</w:t>
            </w:r>
            <w:r w:rsidR="00D01D56">
              <w:t xml:space="preserve"> </w:t>
            </w:r>
            <w:r>
              <w:t>Create a view for Customer data:</w:t>
            </w:r>
            <w:r>
              <w:br/>
              <w:t>-</w:t>
            </w:r>
            <w:r w:rsidR="005E6271">
              <w:t xml:space="preserve"> </w:t>
            </w:r>
            <w:r>
              <w:t>Write a SQL query joining Customer and City tables.</w:t>
            </w:r>
            <w:r>
              <w:br/>
              <w:t>-</w:t>
            </w:r>
            <w:r w:rsidR="005E6271">
              <w:t xml:space="preserve"> </w:t>
            </w:r>
            <w:r>
              <w:t>Create a view using this query in the staging database.</w:t>
            </w:r>
          </w:p>
          <w:p w14:paraId="7619ED4B" w14:textId="48101AE2" w:rsidR="00460B8D" w:rsidRDefault="00460B8D" w:rsidP="00032177">
            <w:r>
              <w:t xml:space="preserve">2. </w:t>
            </w:r>
            <w:r w:rsidRPr="00460B8D">
              <w:t xml:space="preserve">Writ a SQL query </w:t>
            </w:r>
            <w:r w:rsidR="00D81F2C">
              <w:t>which joins the</w:t>
            </w:r>
            <w:r w:rsidRPr="00460B8D">
              <w:t xml:space="preserve"> Customer and City tables.</w:t>
            </w:r>
            <w:r w:rsidRPr="00460B8D">
              <w:br/>
            </w:r>
            <w:r w:rsidR="00D81F2C">
              <w:t>3.</w:t>
            </w:r>
            <w:r w:rsidRPr="00460B8D">
              <w:t xml:space="preserve"> </w:t>
            </w:r>
            <w:r w:rsidR="00BE034E">
              <w:t>Execute the code to create</w:t>
            </w:r>
            <w:r w:rsidRPr="00460B8D">
              <w:t xml:space="preserve"> a view using </w:t>
            </w:r>
            <w:r w:rsidR="00D81F2C">
              <w:t>that</w:t>
            </w:r>
            <w:r w:rsidRPr="00460B8D">
              <w:t xml:space="preserve"> query in the staging database.</w:t>
            </w:r>
          </w:p>
          <w:p w14:paraId="34DE4776" w14:textId="77777777" w:rsidR="002A546B" w:rsidRDefault="002A546B" w:rsidP="00032177"/>
          <w:p w14:paraId="10B6D714" w14:textId="77777777" w:rsidR="002A546B" w:rsidRDefault="002A546B" w:rsidP="00032177"/>
          <w:p w14:paraId="301196B4" w14:textId="77777777" w:rsidR="002A546B" w:rsidRDefault="002A546B" w:rsidP="00032177"/>
        </w:tc>
        <w:tc>
          <w:tcPr>
            <w:tcW w:w="3330" w:type="dxa"/>
            <w:tcBorders>
              <w:top w:val="single" w:sz="8" w:space="0" w:color="21807D" w:themeColor="accent2"/>
              <w:left w:val="single" w:sz="8" w:space="0" w:color="21807D" w:themeColor="accent2"/>
              <w:bottom w:val="single" w:sz="8" w:space="0" w:color="21807D" w:themeColor="accent2"/>
              <w:right w:val="single" w:sz="8" w:space="0" w:color="21807D" w:themeColor="accent2"/>
            </w:tcBorders>
          </w:tcPr>
          <w:p w14:paraId="121A21B7" w14:textId="77777777" w:rsidR="004839FF" w:rsidRDefault="005D28CA" w:rsidP="00032177">
            <w:pPr>
              <w:rPr>
                <w:b/>
                <w:bCs/>
              </w:rPr>
            </w:pPr>
            <w:r w:rsidRPr="46C47488">
              <w:rPr>
                <w:b/>
                <w:bCs/>
              </w:rPr>
              <w:t>Results</w:t>
            </w:r>
            <w:r>
              <w:rPr>
                <w:b/>
                <w:bCs/>
              </w:rPr>
              <w:t>:</w:t>
            </w:r>
          </w:p>
          <w:p w14:paraId="1788B1FE" w14:textId="2813997E" w:rsidR="00D811CE" w:rsidRPr="00D811CE" w:rsidRDefault="00D811CE" w:rsidP="00032177">
            <w:r>
              <w:t xml:space="preserve">SQL script for the Customer </w:t>
            </w:r>
            <w:r w:rsidR="009C5B50">
              <w:t>data view</w:t>
            </w:r>
            <w:r w:rsidR="00B46E53">
              <w:t>:</w:t>
            </w:r>
          </w:p>
          <w:p w14:paraId="75047147" w14:textId="77777777" w:rsidR="00341C44" w:rsidRPr="005A6037" w:rsidRDefault="00341C44" w:rsidP="00032177">
            <w:pPr>
              <w:rPr>
                <w:b/>
                <w:sz w:val="6"/>
                <w:szCs w:val="6"/>
              </w:rPr>
            </w:pPr>
          </w:p>
          <w:p w14:paraId="3C3EB4A1" w14:textId="77777777" w:rsidR="005A6037" w:rsidRDefault="005A6037" w:rsidP="00032177">
            <w:r>
              <w:rPr>
                <w:noProof/>
              </w:rPr>
              <w:drawing>
                <wp:inline distT="0" distB="0" distL="0" distR="0" wp14:anchorId="77DF4D15" wp14:editId="1AF5F829">
                  <wp:extent cx="1809115" cy="995862"/>
                  <wp:effectExtent l="0" t="0" r="635" b="0"/>
                  <wp:docPr id="133137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35476" name=""/>
                          <pic:cNvPicPr/>
                        </pic:nvPicPr>
                        <pic:blipFill rotWithShape="1">
                          <a:blip r:embed="rId24"/>
                          <a:srcRect l="33105" t="2955" r="-280" b="-148"/>
                          <a:stretch/>
                        </pic:blipFill>
                        <pic:spPr bwMode="auto">
                          <a:xfrm>
                            <a:off x="0" y="0"/>
                            <a:ext cx="1820597" cy="1002182"/>
                          </a:xfrm>
                          <a:prstGeom prst="rect">
                            <a:avLst/>
                          </a:prstGeom>
                          <a:ln>
                            <a:noFill/>
                          </a:ln>
                          <a:extLst>
                            <a:ext uri="{53640926-AAD7-44D8-BBD7-CCE9431645EC}">
                              <a14:shadowObscured xmlns:a14="http://schemas.microsoft.com/office/drawing/2010/main"/>
                            </a:ext>
                          </a:extLst>
                        </pic:spPr>
                      </pic:pic>
                    </a:graphicData>
                  </a:graphic>
                </wp:inline>
              </w:drawing>
            </w:r>
          </w:p>
          <w:p w14:paraId="576D7D93" w14:textId="77777777" w:rsidR="005A6037" w:rsidRPr="005A6037" w:rsidRDefault="005A6037" w:rsidP="00032177">
            <w:pPr>
              <w:rPr>
                <w:sz w:val="6"/>
                <w:szCs w:val="6"/>
              </w:rPr>
            </w:pPr>
          </w:p>
          <w:p w14:paraId="2DCF434B" w14:textId="4CA45569" w:rsidR="00341C44" w:rsidRDefault="00341C44" w:rsidP="00032177">
            <w:r>
              <w:rPr>
                <w:noProof/>
              </w:rPr>
              <w:drawing>
                <wp:inline distT="0" distB="0" distL="0" distR="0" wp14:anchorId="768F94D7" wp14:editId="179F675B">
                  <wp:extent cx="1178290" cy="1448145"/>
                  <wp:effectExtent l="0" t="0" r="3175" b="0"/>
                  <wp:docPr id="121373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35476" name=""/>
                          <pic:cNvPicPr/>
                        </pic:nvPicPr>
                        <pic:blipFill rotWithShape="1">
                          <a:blip r:embed="rId24"/>
                          <a:srcRect r="69044"/>
                          <a:stretch/>
                        </pic:blipFill>
                        <pic:spPr bwMode="auto">
                          <a:xfrm>
                            <a:off x="0" y="0"/>
                            <a:ext cx="1187488" cy="1459449"/>
                          </a:xfrm>
                          <a:prstGeom prst="rect">
                            <a:avLst/>
                          </a:prstGeom>
                          <a:ln>
                            <a:noFill/>
                          </a:ln>
                          <a:extLst>
                            <a:ext uri="{53640926-AAD7-44D8-BBD7-CCE9431645EC}">
                              <a14:shadowObscured xmlns:a14="http://schemas.microsoft.com/office/drawing/2010/main"/>
                            </a:ext>
                          </a:extLst>
                        </pic:spPr>
                      </pic:pic>
                    </a:graphicData>
                  </a:graphic>
                </wp:inline>
              </w:drawing>
            </w:r>
          </w:p>
        </w:tc>
        <w:tc>
          <w:tcPr>
            <w:tcW w:w="2324" w:type="dxa"/>
            <w:tcBorders>
              <w:top w:val="single" w:sz="8" w:space="0" w:color="21807D" w:themeColor="accent2"/>
              <w:left w:val="single" w:sz="8" w:space="0" w:color="21807D" w:themeColor="accent2"/>
              <w:bottom w:val="single" w:sz="8" w:space="0" w:color="21807D" w:themeColor="accent2"/>
              <w:right w:val="single" w:sz="18" w:space="0" w:color="21807D" w:themeColor="accent2"/>
            </w:tcBorders>
          </w:tcPr>
          <w:p w14:paraId="48F1260D" w14:textId="77777777" w:rsidR="00A37537" w:rsidRPr="00A37537" w:rsidRDefault="00A37537" w:rsidP="00A37537">
            <w:pPr>
              <w:rPr>
                <w:b/>
                <w:bCs/>
              </w:rPr>
            </w:pPr>
            <w:r w:rsidRPr="00A37537">
              <w:rPr>
                <w:b/>
                <w:bCs/>
              </w:rPr>
              <w:t xml:space="preserve">Comments by Hamna and Adya: </w:t>
            </w:r>
          </w:p>
          <w:p w14:paraId="5E3DC7D1" w14:textId="77777777" w:rsidR="004839FF" w:rsidRDefault="004839FF" w:rsidP="00032177"/>
          <w:p w14:paraId="03556E2A" w14:textId="5DFC00B7" w:rsidR="00FA1AF3" w:rsidRDefault="00FA1AF3" w:rsidP="00032177">
            <w:r w:rsidRPr="00FA1AF3">
              <w:t>The view for Customer data was created successfully, with a correct SQL join of the Customer and City tables.</w:t>
            </w:r>
          </w:p>
        </w:tc>
      </w:tr>
      <w:tr w:rsidR="002261AC" w14:paraId="77DBA893" w14:textId="77777777" w:rsidTr="3E08E9BF">
        <w:trPr>
          <w:trHeight w:val="933"/>
        </w:trPr>
        <w:tc>
          <w:tcPr>
            <w:tcW w:w="2741" w:type="dxa"/>
            <w:tcBorders>
              <w:top w:val="single" w:sz="8" w:space="0" w:color="21807D" w:themeColor="accent2"/>
              <w:left w:val="single" w:sz="18" w:space="0" w:color="21807D" w:themeColor="accent2"/>
              <w:bottom w:val="single" w:sz="8" w:space="0" w:color="21807D" w:themeColor="accent2"/>
              <w:right w:val="single" w:sz="8" w:space="0" w:color="21807D" w:themeColor="accent2"/>
            </w:tcBorders>
          </w:tcPr>
          <w:p w14:paraId="32F71190" w14:textId="6FEB129E" w:rsidR="009323F3" w:rsidRPr="009323F3" w:rsidRDefault="002B4A79" w:rsidP="009323F3">
            <w:pPr>
              <w:pStyle w:val="ListNumber"/>
              <w:numPr>
                <w:ilvl w:val="0"/>
                <w:numId w:val="0"/>
              </w:numPr>
            </w:pPr>
            <w:r>
              <w:lastRenderedPageBreak/>
              <w:t xml:space="preserve">7. </w:t>
            </w:r>
            <w:r w:rsidR="009323F3" w:rsidRPr="003778E6">
              <w:rPr>
                <w:b/>
                <w:bCs/>
              </w:rPr>
              <w:t>Date</w:t>
            </w:r>
            <w:r w:rsidR="009323F3" w:rsidRPr="009323F3">
              <w:t xml:space="preserve">: </w:t>
            </w:r>
            <w:r w:rsidR="00C16844">
              <w:t>03/10/2424</w:t>
            </w:r>
          </w:p>
          <w:p w14:paraId="46AB82A1" w14:textId="4B699BD3" w:rsidR="0056654C" w:rsidRDefault="009323F3" w:rsidP="009323F3">
            <w:pPr>
              <w:pStyle w:val="ListNumber"/>
              <w:numPr>
                <w:ilvl w:val="0"/>
                <w:numId w:val="0"/>
              </w:numPr>
            </w:pPr>
            <w:r w:rsidRPr="003778E6">
              <w:rPr>
                <w:b/>
                <w:bCs/>
              </w:rPr>
              <w:t>Task</w:t>
            </w:r>
            <w:r w:rsidRPr="009323F3">
              <w:t xml:space="preserve">: </w:t>
            </w:r>
            <w:r w:rsidR="00932A03">
              <w:t>Defining the data flow tasks.</w:t>
            </w:r>
          </w:p>
        </w:tc>
        <w:tc>
          <w:tcPr>
            <w:tcW w:w="2626" w:type="dxa"/>
            <w:tcBorders>
              <w:top w:val="single" w:sz="8" w:space="0" w:color="21807D" w:themeColor="accent2"/>
              <w:left w:val="single" w:sz="8" w:space="0" w:color="21807D" w:themeColor="accent2"/>
              <w:bottom w:val="single" w:sz="8" w:space="0" w:color="21807D" w:themeColor="accent2"/>
              <w:right w:val="single" w:sz="8" w:space="0" w:color="21807D" w:themeColor="accent2"/>
            </w:tcBorders>
          </w:tcPr>
          <w:p w14:paraId="564A4074" w14:textId="77777777" w:rsidR="005D28CA" w:rsidRPr="005D28CA" w:rsidRDefault="005D28CA" w:rsidP="005D28CA">
            <w:pPr>
              <w:rPr>
                <w:rFonts w:ascii="Arial" w:eastAsia="Arial" w:hAnsi="Arial" w:cs="Arial"/>
                <w:color w:val="000000" w:themeColor="text1"/>
              </w:rPr>
            </w:pPr>
            <w:r w:rsidRPr="6D0ADB2A">
              <w:rPr>
                <w:rFonts w:ascii="Arial" w:eastAsia="Arial" w:hAnsi="Arial" w:cs="Arial"/>
                <w:b/>
                <w:bCs/>
                <w:color w:val="000000" w:themeColor="text1"/>
              </w:rPr>
              <w:t>Operation Main Steps:</w:t>
            </w:r>
          </w:p>
          <w:p w14:paraId="4D0D1269" w14:textId="0721190A" w:rsidR="003375BB" w:rsidRDefault="00C94A7F" w:rsidP="00032177">
            <w:pPr>
              <w:rPr>
                <w:rFonts w:cstheme="minorHAnsi"/>
                <w:lang w:val="en-NZ"/>
              </w:rPr>
            </w:pPr>
            <w:r w:rsidRPr="00A1143E">
              <w:rPr>
                <w:rFonts w:cstheme="minorHAnsi"/>
              </w:rPr>
              <w:t>1.</w:t>
            </w:r>
            <w:r w:rsidR="00BF3B28" w:rsidRPr="00A1143E">
              <w:rPr>
                <w:rFonts w:cstheme="minorHAnsi"/>
              </w:rPr>
              <w:t xml:space="preserve"> </w:t>
            </w:r>
            <w:r w:rsidR="00A40D2E" w:rsidRPr="00A1143E">
              <w:rPr>
                <w:rFonts w:cstheme="minorHAnsi"/>
              </w:rPr>
              <w:t>Start</w:t>
            </w:r>
            <w:r w:rsidR="00BF3B28" w:rsidRPr="00A1143E">
              <w:rPr>
                <w:rFonts w:cstheme="minorHAnsi"/>
              </w:rPr>
              <w:t xml:space="preserve"> Visual Studio 2019</w:t>
            </w:r>
            <w:r w:rsidR="00A40D2E" w:rsidRPr="00A1143E">
              <w:rPr>
                <w:rFonts w:cstheme="minorHAnsi"/>
              </w:rPr>
              <w:t xml:space="preserve"> using </w:t>
            </w:r>
            <w:r w:rsidR="00A1143E" w:rsidRPr="00A1143E">
              <w:rPr>
                <w:rFonts w:cstheme="minorHAnsi"/>
              </w:rPr>
              <w:t xml:space="preserve">the </w:t>
            </w:r>
            <w:r w:rsidR="00A1143E" w:rsidRPr="00A1143E">
              <w:rPr>
                <w:rFonts w:cstheme="minorHAnsi"/>
                <w:b/>
                <w:bCs/>
              </w:rPr>
              <w:t>Run as Administrator</w:t>
            </w:r>
            <w:r w:rsidR="00A1143E" w:rsidRPr="00A1143E">
              <w:rPr>
                <w:rFonts w:cstheme="minorHAnsi"/>
              </w:rPr>
              <w:t xml:space="preserve"> option</w:t>
            </w:r>
            <w:r w:rsidR="00BF3B28" w:rsidRPr="00A1143E">
              <w:rPr>
                <w:rFonts w:cstheme="minorHAnsi"/>
              </w:rPr>
              <w:t xml:space="preserve"> open a new </w:t>
            </w:r>
            <w:r w:rsidR="008952EE">
              <w:rPr>
                <w:rFonts w:cstheme="minorHAnsi"/>
              </w:rPr>
              <w:t>‘</w:t>
            </w:r>
            <w:r w:rsidR="008952EE" w:rsidRPr="008952EE">
              <w:rPr>
                <w:rFonts w:cstheme="minorHAnsi"/>
                <w:lang w:val="en-NZ"/>
              </w:rPr>
              <w:t>Integration Services Project</w:t>
            </w:r>
            <w:r w:rsidR="008952EE">
              <w:rPr>
                <w:rFonts w:cstheme="minorHAnsi"/>
                <w:lang w:val="en-NZ"/>
              </w:rPr>
              <w:t>’</w:t>
            </w:r>
            <w:r w:rsidR="008952EE" w:rsidRPr="008952EE">
              <w:rPr>
                <w:rFonts w:cstheme="minorHAnsi"/>
                <w:lang w:val="en-NZ"/>
              </w:rPr>
              <w:t xml:space="preserve"> from the Templates</w:t>
            </w:r>
            <w:r w:rsidR="008952EE">
              <w:rPr>
                <w:rFonts w:cstheme="minorHAnsi"/>
                <w:lang w:val="en-NZ"/>
              </w:rPr>
              <w:t>.</w:t>
            </w:r>
          </w:p>
          <w:p w14:paraId="04E16A0D" w14:textId="719022AA" w:rsidR="008952EE" w:rsidRDefault="008952EE" w:rsidP="00032177">
            <w:pPr>
              <w:rPr>
                <w:rFonts w:cstheme="minorHAnsi"/>
                <w:lang w:val="en-NZ"/>
              </w:rPr>
            </w:pPr>
            <w:r>
              <w:rPr>
                <w:rFonts w:cstheme="minorHAnsi"/>
                <w:lang w:val="en-NZ"/>
              </w:rPr>
              <w:t xml:space="preserve">2. </w:t>
            </w:r>
            <w:r w:rsidR="00C74676">
              <w:rPr>
                <w:rFonts w:cstheme="minorHAnsi"/>
                <w:lang w:val="en-NZ"/>
              </w:rPr>
              <w:t xml:space="preserve">Enter </w:t>
            </w:r>
            <w:r w:rsidR="0019508A">
              <w:rPr>
                <w:rFonts w:cstheme="minorHAnsi"/>
                <w:lang w:val="en-NZ"/>
              </w:rPr>
              <w:t>the name and click create.</w:t>
            </w:r>
          </w:p>
          <w:p w14:paraId="1BAEE0D9" w14:textId="03630949" w:rsidR="0019508A" w:rsidRPr="00A1143E" w:rsidRDefault="0019508A" w:rsidP="00032177">
            <w:pPr>
              <w:rPr>
                <w:rFonts w:cstheme="minorHAnsi"/>
              </w:rPr>
            </w:pPr>
            <w:r>
              <w:rPr>
                <w:rFonts w:cstheme="minorHAnsi"/>
                <w:lang w:val="en-NZ"/>
              </w:rPr>
              <w:t>3. Rename the ‘</w:t>
            </w:r>
            <w:proofErr w:type="spellStart"/>
            <w:r>
              <w:rPr>
                <w:rFonts w:cstheme="minorHAnsi"/>
                <w:lang w:val="en-NZ"/>
              </w:rPr>
              <w:t>Package.dtsx</w:t>
            </w:r>
            <w:proofErr w:type="spellEnd"/>
            <w:r>
              <w:rPr>
                <w:rFonts w:cstheme="minorHAnsi"/>
                <w:lang w:val="en-NZ"/>
              </w:rPr>
              <w:t>’ to ‘</w:t>
            </w:r>
            <w:proofErr w:type="spellStart"/>
            <w:r>
              <w:rPr>
                <w:rFonts w:cstheme="minorHAnsi"/>
                <w:lang w:val="en-NZ"/>
              </w:rPr>
              <w:t>GoTravelFactLoad.dtsx</w:t>
            </w:r>
            <w:proofErr w:type="spellEnd"/>
            <w:r>
              <w:rPr>
                <w:rFonts w:cstheme="minorHAnsi"/>
                <w:lang w:val="en-NZ"/>
              </w:rPr>
              <w:t>’.</w:t>
            </w:r>
          </w:p>
          <w:p w14:paraId="4A378347" w14:textId="2BC02246" w:rsidR="00D01D56" w:rsidRDefault="003375BB" w:rsidP="00D01D56">
            <w:r w:rsidRPr="00A1143E">
              <w:rPr>
                <w:rFonts w:cstheme="minorHAnsi"/>
              </w:rPr>
              <w:t xml:space="preserve">4. </w:t>
            </w:r>
            <w:r w:rsidR="00C94A7F" w:rsidRPr="00A1143E">
              <w:rPr>
                <w:rFonts w:cstheme="minorHAnsi"/>
              </w:rPr>
              <w:t xml:space="preserve">Set up </w:t>
            </w:r>
            <w:r w:rsidR="00D01D56">
              <w:rPr>
                <w:rFonts w:cstheme="minorHAnsi"/>
              </w:rPr>
              <w:t>data source</w:t>
            </w:r>
            <w:r w:rsidR="00C94A7F" w:rsidRPr="00A1143E">
              <w:rPr>
                <w:rFonts w:cstheme="minorHAnsi"/>
              </w:rPr>
              <w:t xml:space="preserve"> connection</w:t>
            </w:r>
            <w:r w:rsidR="00D01D56">
              <w:rPr>
                <w:rFonts w:cstheme="minorHAnsi"/>
              </w:rPr>
              <w:t>s-</w:t>
            </w:r>
            <w:r w:rsidR="00D01D56">
              <w:rPr>
                <w:rFonts w:cstheme="minorHAnsi"/>
              </w:rPr>
              <w:br/>
            </w:r>
            <w:r w:rsidR="00D01D56">
              <w:t>- Create an ADO.NET connection to the staging database.</w:t>
            </w:r>
          </w:p>
          <w:p w14:paraId="51A31359" w14:textId="100D96E1" w:rsidR="0056654C" w:rsidRDefault="00D01D56" w:rsidP="00032177">
            <w:r>
              <w:t>- Create an ADO.NET connection to the GoTravelDM database.</w:t>
            </w:r>
          </w:p>
          <w:p w14:paraId="1EB4F56D" w14:textId="77777777" w:rsidR="0056654C" w:rsidRDefault="003375BB" w:rsidP="00032177">
            <w:r>
              <w:t>5</w:t>
            </w:r>
            <w:r w:rsidR="00B8176B">
              <w:t xml:space="preserve">. </w:t>
            </w:r>
            <w:r w:rsidR="00C73945" w:rsidRPr="00C73945">
              <w:t>Create data flow tasks in the correct sequence:</w:t>
            </w:r>
            <w:r w:rsidR="00C73945">
              <w:t xml:space="preserve"> (</w:t>
            </w:r>
            <w:r w:rsidR="001947D4" w:rsidRPr="001947D4">
              <w:t>Load Country</w:t>
            </w:r>
            <w:r w:rsidR="001947D4">
              <w:t>,</w:t>
            </w:r>
            <w:r w:rsidR="001947D4" w:rsidRPr="001947D4">
              <w:t xml:space="preserve"> Load City</w:t>
            </w:r>
            <w:r w:rsidR="001947D4">
              <w:t xml:space="preserve">, </w:t>
            </w:r>
            <w:r w:rsidR="001947D4" w:rsidRPr="001947D4">
              <w:t>Load Branch</w:t>
            </w:r>
            <w:r w:rsidR="001947D4">
              <w:t xml:space="preserve">, </w:t>
            </w:r>
            <w:r w:rsidR="001947D4" w:rsidRPr="001947D4">
              <w:t>Load Agent</w:t>
            </w:r>
            <w:r w:rsidR="001947D4" w:rsidRPr="001947D4">
              <w:br/>
              <w:t>Load Customer</w:t>
            </w:r>
            <w:r w:rsidR="001947D4">
              <w:t xml:space="preserve">, </w:t>
            </w:r>
            <w:r w:rsidR="001947D4" w:rsidRPr="001947D4">
              <w:t>Load Airport</w:t>
            </w:r>
            <w:r w:rsidR="001947D4">
              <w:t xml:space="preserve">, </w:t>
            </w:r>
            <w:r w:rsidR="001947D4" w:rsidRPr="001947D4">
              <w:t>Load Airline</w:t>
            </w:r>
            <w:r w:rsidR="001947D4">
              <w:t xml:space="preserve">, </w:t>
            </w:r>
            <w:r w:rsidR="001947D4" w:rsidRPr="001947D4">
              <w:t>Load Date</w:t>
            </w:r>
            <w:r w:rsidR="001947D4">
              <w:t xml:space="preserve">, </w:t>
            </w:r>
            <w:r w:rsidR="001947D4" w:rsidRPr="001947D4">
              <w:t>Load BookingFact</w:t>
            </w:r>
            <w:r w:rsidR="00C73945">
              <w:t>)</w:t>
            </w:r>
            <w:r w:rsidR="004D29DC">
              <w:t>.</w:t>
            </w:r>
          </w:p>
          <w:p w14:paraId="3CBF42DD" w14:textId="7B45656F" w:rsidR="0056654C" w:rsidRDefault="004D29DC" w:rsidP="00032177">
            <w:r>
              <w:t xml:space="preserve">6. Connect </w:t>
            </w:r>
            <w:proofErr w:type="gramStart"/>
            <w:r>
              <w:t>all of</w:t>
            </w:r>
            <w:proofErr w:type="gramEnd"/>
            <w:r>
              <w:t xml:space="preserve"> the data flow tasks by </w:t>
            </w:r>
            <w:r w:rsidR="000B1FFA">
              <w:t xml:space="preserve">the blue arrow in order. </w:t>
            </w:r>
          </w:p>
        </w:tc>
        <w:tc>
          <w:tcPr>
            <w:tcW w:w="3330" w:type="dxa"/>
            <w:tcBorders>
              <w:top w:val="single" w:sz="8" w:space="0" w:color="21807D" w:themeColor="accent2"/>
              <w:left w:val="single" w:sz="8" w:space="0" w:color="21807D" w:themeColor="accent2"/>
              <w:bottom w:val="single" w:sz="8" w:space="0" w:color="21807D" w:themeColor="accent2"/>
              <w:right w:val="single" w:sz="8" w:space="0" w:color="21807D" w:themeColor="accent2"/>
            </w:tcBorders>
          </w:tcPr>
          <w:p w14:paraId="138A9904" w14:textId="4B294FA6" w:rsidR="001E6DBF" w:rsidRDefault="005D28CA" w:rsidP="00032177">
            <w:pPr>
              <w:rPr>
                <w:b/>
              </w:rPr>
            </w:pPr>
            <w:r w:rsidRPr="46C47488">
              <w:rPr>
                <w:b/>
                <w:bCs/>
              </w:rPr>
              <w:t>Results</w:t>
            </w:r>
            <w:r>
              <w:rPr>
                <w:b/>
                <w:bCs/>
              </w:rPr>
              <w:t>:</w:t>
            </w:r>
          </w:p>
          <w:p w14:paraId="0EC6E148" w14:textId="12F44E25" w:rsidR="009C5B50" w:rsidRPr="009C5B50" w:rsidRDefault="009C5B50" w:rsidP="7BB43428">
            <w:r>
              <w:t xml:space="preserve">Running all the data flow tasks </w:t>
            </w:r>
            <w:proofErr w:type="gramStart"/>
            <w:r>
              <w:t xml:space="preserve">successfully </w:t>
            </w:r>
            <w:r w:rsidR="00B46E53">
              <w:t>:</w:t>
            </w:r>
            <w:proofErr w:type="gramEnd"/>
          </w:p>
          <w:p w14:paraId="3924F86C" w14:textId="77777777" w:rsidR="00475548" w:rsidRDefault="00475548" w:rsidP="00032177">
            <w:pPr>
              <w:rPr>
                <w:sz w:val="6"/>
                <w:szCs w:val="6"/>
              </w:rPr>
            </w:pPr>
          </w:p>
          <w:p w14:paraId="74728EAF" w14:textId="1372A25C" w:rsidR="00475548" w:rsidRDefault="00D5267C" w:rsidP="00032177">
            <w:pPr>
              <w:rPr>
                <w:sz w:val="6"/>
                <w:szCs w:val="6"/>
              </w:rPr>
            </w:pPr>
            <w:r>
              <w:rPr>
                <w:noProof/>
              </w:rPr>
              <w:drawing>
                <wp:inline distT="0" distB="0" distL="0" distR="0" wp14:anchorId="2FCB6E47" wp14:editId="5298C846">
                  <wp:extent cx="1954105" cy="2380891"/>
                  <wp:effectExtent l="0" t="0" r="8255" b="635"/>
                  <wp:docPr id="74932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25453" name=""/>
                          <pic:cNvPicPr/>
                        </pic:nvPicPr>
                        <pic:blipFill rotWithShape="1">
                          <a:blip r:embed="rId25"/>
                          <a:srcRect r="19909"/>
                          <a:stretch/>
                        </pic:blipFill>
                        <pic:spPr bwMode="auto">
                          <a:xfrm>
                            <a:off x="0" y="0"/>
                            <a:ext cx="1958922" cy="2386760"/>
                          </a:xfrm>
                          <a:prstGeom prst="rect">
                            <a:avLst/>
                          </a:prstGeom>
                          <a:ln>
                            <a:noFill/>
                          </a:ln>
                          <a:extLst>
                            <a:ext uri="{53640926-AAD7-44D8-BBD7-CCE9431645EC}">
                              <a14:shadowObscured xmlns:a14="http://schemas.microsoft.com/office/drawing/2010/main"/>
                            </a:ext>
                          </a:extLst>
                        </pic:spPr>
                      </pic:pic>
                    </a:graphicData>
                  </a:graphic>
                </wp:inline>
              </w:drawing>
            </w:r>
          </w:p>
          <w:p w14:paraId="14453B6B" w14:textId="77777777" w:rsidR="00C97C8F" w:rsidRDefault="00C97C8F" w:rsidP="00032177">
            <w:pPr>
              <w:rPr>
                <w:sz w:val="6"/>
                <w:szCs w:val="6"/>
              </w:rPr>
            </w:pPr>
          </w:p>
          <w:p w14:paraId="0E2F0438" w14:textId="77777777" w:rsidR="00C97C8F" w:rsidRDefault="00C97C8F" w:rsidP="00032177">
            <w:pPr>
              <w:rPr>
                <w:sz w:val="6"/>
                <w:szCs w:val="6"/>
              </w:rPr>
            </w:pPr>
          </w:p>
          <w:p w14:paraId="1074F31A" w14:textId="7886D63D" w:rsidR="00475548" w:rsidRPr="006100BB" w:rsidRDefault="00475548" w:rsidP="00032177">
            <w:pPr>
              <w:rPr>
                <w:sz w:val="6"/>
                <w:szCs w:val="6"/>
              </w:rPr>
            </w:pPr>
          </w:p>
        </w:tc>
        <w:tc>
          <w:tcPr>
            <w:tcW w:w="2324" w:type="dxa"/>
            <w:tcBorders>
              <w:top w:val="single" w:sz="8" w:space="0" w:color="21807D" w:themeColor="accent2"/>
              <w:left w:val="single" w:sz="8" w:space="0" w:color="21807D" w:themeColor="accent2"/>
              <w:bottom w:val="single" w:sz="8" w:space="0" w:color="21807D" w:themeColor="accent2"/>
              <w:right w:val="single" w:sz="18" w:space="0" w:color="21807D" w:themeColor="accent2"/>
            </w:tcBorders>
          </w:tcPr>
          <w:p w14:paraId="4BB92644" w14:textId="77777777" w:rsidR="00A37537" w:rsidRPr="00A37537" w:rsidRDefault="00A37537" w:rsidP="00A37537">
            <w:pPr>
              <w:rPr>
                <w:b/>
                <w:bCs/>
              </w:rPr>
            </w:pPr>
            <w:r w:rsidRPr="00A37537">
              <w:rPr>
                <w:b/>
                <w:bCs/>
              </w:rPr>
              <w:t xml:space="preserve">Comments by Hamna and Adya: </w:t>
            </w:r>
          </w:p>
          <w:p w14:paraId="65F49EB8" w14:textId="77777777" w:rsidR="0056654C" w:rsidRDefault="0056654C" w:rsidP="00032177"/>
          <w:p w14:paraId="719EE59D" w14:textId="11310873" w:rsidR="00FA1AF3" w:rsidRDefault="005A3F3F" w:rsidP="00032177">
            <w:r w:rsidRPr="005A3F3F">
              <w:t xml:space="preserve">All </w:t>
            </w:r>
            <w:r w:rsidR="005C75AE">
              <w:t xml:space="preserve">the </w:t>
            </w:r>
            <w:r w:rsidRPr="005A3F3F">
              <w:t>data flow tasks were set up and sequenced correctly in Visual Studio. The ADO.NET connections to the staging and data mart databases worked as intended, and the data flows were logically organized to ensure smooth data transfer between systems.</w:t>
            </w:r>
          </w:p>
        </w:tc>
      </w:tr>
      <w:tr w:rsidR="002261AC" w14:paraId="0C820B9F" w14:textId="77777777" w:rsidTr="3E08E9BF">
        <w:trPr>
          <w:trHeight w:val="933"/>
        </w:trPr>
        <w:tc>
          <w:tcPr>
            <w:tcW w:w="2741" w:type="dxa"/>
            <w:tcBorders>
              <w:top w:val="single" w:sz="8" w:space="0" w:color="21807D" w:themeColor="accent2"/>
              <w:left w:val="single" w:sz="18" w:space="0" w:color="21807D" w:themeColor="accent2"/>
              <w:bottom w:val="single" w:sz="8" w:space="0" w:color="21807D" w:themeColor="accent2"/>
              <w:right w:val="single" w:sz="8" w:space="0" w:color="21807D" w:themeColor="accent2"/>
            </w:tcBorders>
          </w:tcPr>
          <w:p w14:paraId="401BBA28" w14:textId="1090DB31" w:rsidR="009323F3" w:rsidRPr="009323F3" w:rsidRDefault="007E054E" w:rsidP="009323F3">
            <w:pPr>
              <w:pStyle w:val="ListNumber"/>
              <w:numPr>
                <w:ilvl w:val="0"/>
                <w:numId w:val="0"/>
              </w:numPr>
            </w:pPr>
            <w:r>
              <w:t xml:space="preserve">8. </w:t>
            </w:r>
            <w:r w:rsidR="009323F3" w:rsidRPr="003778E6">
              <w:rPr>
                <w:b/>
                <w:bCs/>
              </w:rPr>
              <w:t>Date</w:t>
            </w:r>
            <w:r w:rsidR="009323F3" w:rsidRPr="009323F3">
              <w:t xml:space="preserve">: </w:t>
            </w:r>
            <w:r w:rsidR="00C16844">
              <w:t>07/10/24</w:t>
            </w:r>
          </w:p>
          <w:p w14:paraId="5A99B0F8" w14:textId="02C178C3" w:rsidR="0056654C" w:rsidRDefault="009323F3" w:rsidP="009323F3">
            <w:pPr>
              <w:pStyle w:val="ListNumber"/>
              <w:numPr>
                <w:ilvl w:val="0"/>
                <w:numId w:val="0"/>
              </w:numPr>
            </w:pPr>
            <w:r w:rsidRPr="003778E6">
              <w:rPr>
                <w:b/>
                <w:bCs/>
              </w:rPr>
              <w:t>Task</w:t>
            </w:r>
            <w:r w:rsidRPr="009323F3">
              <w:t xml:space="preserve">: </w:t>
            </w:r>
            <w:r w:rsidR="002D4A1E" w:rsidRPr="002D4A1E">
              <w:t>Data flow tasks perform</w:t>
            </w:r>
            <w:r w:rsidR="002D4A1E">
              <w:t>ing</w:t>
            </w:r>
            <w:r w:rsidR="002D4A1E" w:rsidRPr="002D4A1E">
              <w:t xml:space="preserve"> the required transformations</w:t>
            </w:r>
            <w:r w:rsidR="002D4A1E">
              <w:t>.</w:t>
            </w:r>
          </w:p>
        </w:tc>
        <w:tc>
          <w:tcPr>
            <w:tcW w:w="2626" w:type="dxa"/>
            <w:tcBorders>
              <w:top w:val="single" w:sz="8" w:space="0" w:color="21807D" w:themeColor="accent2"/>
              <w:left w:val="single" w:sz="8" w:space="0" w:color="21807D" w:themeColor="accent2"/>
              <w:bottom w:val="single" w:sz="8" w:space="0" w:color="21807D" w:themeColor="accent2"/>
              <w:right w:val="single" w:sz="8" w:space="0" w:color="21807D" w:themeColor="accent2"/>
            </w:tcBorders>
          </w:tcPr>
          <w:p w14:paraId="4730B32E" w14:textId="77777777" w:rsidR="005D28CA" w:rsidRPr="005D28CA" w:rsidRDefault="005D28CA" w:rsidP="005D28CA">
            <w:pPr>
              <w:rPr>
                <w:rFonts w:ascii="Arial" w:eastAsia="Arial" w:hAnsi="Arial" w:cs="Arial"/>
                <w:color w:val="000000" w:themeColor="text1"/>
              </w:rPr>
            </w:pPr>
            <w:r w:rsidRPr="6D0ADB2A">
              <w:rPr>
                <w:rFonts w:ascii="Arial" w:eastAsia="Arial" w:hAnsi="Arial" w:cs="Arial"/>
                <w:b/>
                <w:bCs/>
                <w:color w:val="000000" w:themeColor="text1"/>
              </w:rPr>
              <w:t>Operation Main Steps:</w:t>
            </w:r>
          </w:p>
          <w:p w14:paraId="4AB79C7F" w14:textId="6170B89F" w:rsidR="0056654C" w:rsidRDefault="009B218E" w:rsidP="00032177">
            <w:r>
              <w:t>1.For each of the data flow, a</w:t>
            </w:r>
            <w:r w:rsidR="00745113">
              <w:t xml:space="preserve"> source component</w:t>
            </w:r>
            <w:r w:rsidR="00B01EA5">
              <w:t xml:space="preserve"> and the required </w:t>
            </w:r>
            <w:r w:rsidR="002347A5">
              <w:t>transformations</w:t>
            </w:r>
            <w:r w:rsidR="005A0970">
              <w:t xml:space="preserve"> </w:t>
            </w:r>
            <w:r w:rsidR="00402B27">
              <w:t>are added.</w:t>
            </w:r>
          </w:p>
          <w:p w14:paraId="49526DA4" w14:textId="6F00EF93" w:rsidR="00402B27" w:rsidRDefault="00402B27" w:rsidP="00032177">
            <w:r>
              <w:t>- Use the ADO</w:t>
            </w:r>
            <w:r w:rsidR="003729D4">
              <w:t xml:space="preserve"> NET Source</w:t>
            </w:r>
            <w:r w:rsidR="00712DD2">
              <w:t xml:space="preserve"> </w:t>
            </w:r>
            <w:r w:rsidR="003D7EF9">
              <w:t>(select the staging database and respective table)</w:t>
            </w:r>
            <w:r w:rsidR="003729D4">
              <w:t xml:space="preserve"> </w:t>
            </w:r>
            <w:r w:rsidR="00423799">
              <w:t xml:space="preserve">and </w:t>
            </w:r>
            <w:r w:rsidR="00423799" w:rsidRPr="00423799">
              <w:t xml:space="preserve">ADO NET </w:t>
            </w:r>
            <w:r w:rsidR="003D7EF9">
              <w:t>D</w:t>
            </w:r>
            <w:r w:rsidR="003729D4">
              <w:t>estination</w:t>
            </w:r>
            <w:r w:rsidR="00712DD2">
              <w:t xml:space="preserve"> </w:t>
            </w:r>
            <w:r w:rsidR="003D7EF9">
              <w:t>(</w:t>
            </w:r>
            <w:r w:rsidR="000E38B2">
              <w:t>select the data mart database and respective table</w:t>
            </w:r>
            <w:r w:rsidR="003D7EF9">
              <w:t>)</w:t>
            </w:r>
            <w:r w:rsidR="003729D4">
              <w:t xml:space="preserve"> for </w:t>
            </w:r>
            <w:r w:rsidR="00C02F2E">
              <w:t>all the data flow tasks</w:t>
            </w:r>
            <w:r w:rsidR="000E38B2">
              <w:t xml:space="preserve"> except </w:t>
            </w:r>
            <w:r w:rsidR="00712DD2">
              <w:t>‘Load CityDim</w:t>
            </w:r>
            <w:proofErr w:type="gramStart"/>
            <w:r w:rsidR="00712DD2">
              <w:t xml:space="preserve">’, </w:t>
            </w:r>
            <w:r w:rsidR="00D01D56">
              <w:t>‘</w:t>
            </w:r>
            <w:proofErr w:type="gramEnd"/>
            <w:r w:rsidR="00D01D56">
              <w:t xml:space="preserve">Load AgentDim’, </w:t>
            </w:r>
            <w:r w:rsidR="00712DD2">
              <w:t>‘Load BranchDim’</w:t>
            </w:r>
            <w:r w:rsidR="00387258">
              <w:t>, and ‘Load BookingFact Table’.</w:t>
            </w:r>
          </w:p>
          <w:p w14:paraId="0A0739D5" w14:textId="17BD3EC5" w:rsidR="005A0970" w:rsidRPr="002F4A61" w:rsidRDefault="005A0970" w:rsidP="00032177">
            <w:pPr>
              <w:rPr>
                <w:rFonts w:cstheme="minorHAnsi"/>
              </w:rPr>
            </w:pPr>
            <w:r w:rsidRPr="002F4A61">
              <w:rPr>
                <w:rFonts w:cstheme="minorHAnsi"/>
              </w:rPr>
              <w:t>-</w:t>
            </w:r>
            <w:r w:rsidR="00821B02" w:rsidRPr="002F4A61">
              <w:rPr>
                <w:rFonts w:cstheme="minorHAnsi"/>
              </w:rPr>
              <w:t xml:space="preserve"> </w:t>
            </w:r>
            <w:r w:rsidR="00D01D56">
              <w:rPr>
                <w:rFonts w:cstheme="minorHAnsi"/>
              </w:rPr>
              <w:t>In the ‘Load CityDim’,</w:t>
            </w:r>
            <w:r w:rsidR="00340140">
              <w:rPr>
                <w:rFonts w:cstheme="minorHAnsi"/>
              </w:rPr>
              <w:t xml:space="preserve"> c</w:t>
            </w:r>
            <w:r w:rsidR="00340140" w:rsidRPr="00340140">
              <w:rPr>
                <w:rFonts w:cstheme="minorHAnsi"/>
              </w:rPr>
              <w:t xml:space="preserve">reate two ADO NET Source tasks for the City and Airport staging </w:t>
            </w:r>
            <w:r w:rsidR="00340140" w:rsidRPr="00340140">
              <w:rPr>
                <w:rFonts w:cstheme="minorHAnsi"/>
              </w:rPr>
              <w:lastRenderedPageBreak/>
              <w:t xml:space="preserve">tables, sort the data by </w:t>
            </w:r>
            <w:proofErr w:type="spellStart"/>
            <w:r w:rsidR="00340140" w:rsidRPr="00340140">
              <w:rPr>
                <w:rFonts w:cstheme="minorHAnsi"/>
              </w:rPr>
              <w:t>CityName</w:t>
            </w:r>
            <w:proofErr w:type="spellEnd"/>
            <w:r w:rsidR="00340140" w:rsidRPr="00340140">
              <w:rPr>
                <w:rFonts w:cstheme="minorHAnsi"/>
              </w:rPr>
              <w:t>, merge the sorted data, remove duplicates with a Distinct task, and load</w:t>
            </w:r>
            <w:r w:rsidR="00340140">
              <w:rPr>
                <w:rFonts w:cstheme="minorHAnsi"/>
              </w:rPr>
              <w:t xml:space="preserve"> </w:t>
            </w:r>
            <w:r w:rsidR="00340140" w:rsidRPr="00340140">
              <w:rPr>
                <w:rFonts w:cstheme="minorHAnsi"/>
              </w:rPr>
              <w:t xml:space="preserve">into the </w:t>
            </w:r>
            <w:proofErr w:type="gramStart"/>
            <w:r w:rsidR="00340140" w:rsidRPr="00340140">
              <w:rPr>
                <w:rFonts w:cstheme="minorHAnsi"/>
              </w:rPr>
              <w:t>City</w:t>
            </w:r>
            <w:proofErr w:type="gramEnd"/>
            <w:r w:rsidR="00340140" w:rsidRPr="00340140">
              <w:rPr>
                <w:rFonts w:cstheme="minorHAnsi"/>
              </w:rPr>
              <w:t xml:space="preserve"> dimension table using ADO NET Destination.</w:t>
            </w:r>
          </w:p>
          <w:p w14:paraId="126AF6C0" w14:textId="226B9640" w:rsidR="00340140" w:rsidRDefault="00A119D3" w:rsidP="00A119D3">
            <w:pPr>
              <w:rPr>
                <w:rFonts w:cstheme="minorHAnsi"/>
              </w:rPr>
            </w:pPr>
            <w:r w:rsidRPr="002F4A61">
              <w:rPr>
                <w:rFonts w:cstheme="minorHAnsi"/>
              </w:rPr>
              <w:t xml:space="preserve">- </w:t>
            </w:r>
            <w:r w:rsidR="00D01D56">
              <w:rPr>
                <w:rFonts w:cstheme="minorHAnsi"/>
              </w:rPr>
              <w:t xml:space="preserve">In the ‘Load AgentDim’, </w:t>
            </w:r>
            <w:r w:rsidR="00340140">
              <w:rPr>
                <w:rFonts w:cstheme="minorHAnsi"/>
              </w:rPr>
              <w:t>u</w:t>
            </w:r>
            <w:r w:rsidR="00340140" w:rsidRPr="00340140">
              <w:rPr>
                <w:rFonts w:cstheme="minorHAnsi"/>
              </w:rPr>
              <w:t>se an ADO NET Source with the Employee staging table, apply a Conditional Split to filter for employees with the title "Agent," and load the filtered data into the Agent dimension table using an ADO NET Destination.</w:t>
            </w:r>
          </w:p>
          <w:p w14:paraId="23E6A608" w14:textId="0A70ACFF" w:rsidR="00340140" w:rsidRPr="00340140" w:rsidRDefault="00340140" w:rsidP="00A119D3">
            <w:pPr>
              <w:rPr>
                <w:rFonts w:cstheme="minorHAnsi"/>
                <w:lang w:val="en-IN"/>
              </w:rPr>
            </w:pPr>
            <w:r>
              <w:rPr>
                <w:rFonts w:cstheme="minorHAnsi"/>
              </w:rPr>
              <w:t>- In the ‘Load BranchDim’, use</w:t>
            </w:r>
            <w:r w:rsidRPr="00340140">
              <w:rPr>
                <w:rFonts w:cstheme="minorHAnsi"/>
                <w:lang w:val="en-IN"/>
              </w:rPr>
              <w:t xml:space="preserve"> an ADO NET Source with the Branch staging table, apply a Conditional Split to filter for "Branch Office" types, and load </w:t>
            </w:r>
            <w:r>
              <w:rPr>
                <w:rFonts w:cstheme="minorHAnsi"/>
                <w:lang w:val="en-IN"/>
              </w:rPr>
              <w:t>it</w:t>
            </w:r>
            <w:r w:rsidRPr="00340140">
              <w:rPr>
                <w:rFonts w:cstheme="minorHAnsi"/>
                <w:lang w:val="en-IN"/>
              </w:rPr>
              <w:t xml:space="preserve"> into the Branch dimension table using an ADO NET Destination.</w:t>
            </w:r>
          </w:p>
          <w:p w14:paraId="5527131A" w14:textId="05A27A24" w:rsidR="0056654C" w:rsidRPr="007D241C" w:rsidRDefault="00773172" w:rsidP="007D241C">
            <w:pPr>
              <w:rPr>
                <w:rFonts w:cstheme="minorHAnsi"/>
                <w:lang w:val="en-IN"/>
              </w:rPr>
            </w:pPr>
            <w:r>
              <w:t xml:space="preserve">- </w:t>
            </w:r>
            <w:r w:rsidR="001A00F6">
              <w:t xml:space="preserve">In the ‘Load BookingFact Table’, </w:t>
            </w:r>
            <w:r w:rsidR="001A00F6">
              <w:rPr>
                <w:rFonts w:cstheme="minorHAnsi"/>
              </w:rPr>
              <w:t>use</w:t>
            </w:r>
            <w:r w:rsidR="001A00F6" w:rsidRPr="00340140">
              <w:rPr>
                <w:rFonts w:cstheme="minorHAnsi"/>
                <w:lang w:val="en-IN"/>
              </w:rPr>
              <w:t xml:space="preserve"> an ADO NET Source with the </w:t>
            </w:r>
            <w:r w:rsidR="001A00F6">
              <w:rPr>
                <w:rFonts w:cstheme="minorHAnsi"/>
                <w:lang w:val="en-IN"/>
              </w:rPr>
              <w:t>Customer</w:t>
            </w:r>
            <w:r w:rsidR="001A00F6" w:rsidRPr="00340140">
              <w:rPr>
                <w:rFonts w:cstheme="minorHAnsi"/>
                <w:lang w:val="en-IN"/>
              </w:rPr>
              <w:t xml:space="preserve"> staging table</w:t>
            </w:r>
            <w:r w:rsidR="001A00F6">
              <w:t xml:space="preserve">, add a </w:t>
            </w:r>
            <w:r w:rsidRPr="00773172">
              <w:t>Derived Column for GST calculation</w:t>
            </w:r>
            <w:r w:rsidR="003E0FBF" w:rsidRPr="00340140">
              <w:rPr>
                <w:rFonts w:cstheme="minorHAnsi"/>
                <w:lang w:val="en-IN"/>
              </w:rPr>
              <w:t xml:space="preserve">, and load </w:t>
            </w:r>
            <w:r w:rsidR="008B79B2">
              <w:rPr>
                <w:rFonts w:cstheme="minorHAnsi"/>
                <w:lang w:val="en-IN"/>
              </w:rPr>
              <w:t>the added</w:t>
            </w:r>
            <w:r w:rsidR="006173C2">
              <w:rPr>
                <w:rFonts w:cstheme="minorHAnsi"/>
                <w:lang w:val="en-IN"/>
              </w:rPr>
              <w:t xml:space="preserve"> columns</w:t>
            </w:r>
            <w:r w:rsidR="003E0FBF" w:rsidRPr="00340140">
              <w:rPr>
                <w:rFonts w:cstheme="minorHAnsi"/>
                <w:lang w:val="en-IN"/>
              </w:rPr>
              <w:t xml:space="preserve"> into the </w:t>
            </w:r>
            <w:r w:rsidR="00A2412B">
              <w:rPr>
                <w:rFonts w:cstheme="minorHAnsi"/>
                <w:lang w:val="en-IN"/>
              </w:rPr>
              <w:t>BookingFact</w:t>
            </w:r>
            <w:r w:rsidR="003E0FBF" w:rsidRPr="00340140">
              <w:rPr>
                <w:rFonts w:cstheme="minorHAnsi"/>
                <w:lang w:val="en-IN"/>
              </w:rPr>
              <w:t xml:space="preserve"> dimension table using an ADO NET Destination.</w:t>
            </w:r>
          </w:p>
        </w:tc>
        <w:tc>
          <w:tcPr>
            <w:tcW w:w="3330" w:type="dxa"/>
            <w:tcBorders>
              <w:top w:val="single" w:sz="8" w:space="0" w:color="21807D" w:themeColor="accent2"/>
              <w:left w:val="single" w:sz="8" w:space="0" w:color="21807D" w:themeColor="accent2"/>
              <w:bottom w:val="single" w:sz="8" w:space="0" w:color="21807D" w:themeColor="accent2"/>
              <w:right w:val="single" w:sz="8" w:space="0" w:color="21807D" w:themeColor="accent2"/>
            </w:tcBorders>
          </w:tcPr>
          <w:p w14:paraId="266D3638" w14:textId="77777777" w:rsidR="0056654C" w:rsidRDefault="005D28CA" w:rsidP="00032177">
            <w:pPr>
              <w:rPr>
                <w:b/>
                <w:bCs/>
              </w:rPr>
            </w:pPr>
            <w:r w:rsidRPr="46C47488">
              <w:rPr>
                <w:b/>
                <w:bCs/>
              </w:rPr>
              <w:lastRenderedPageBreak/>
              <w:t>Results</w:t>
            </w:r>
            <w:r>
              <w:rPr>
                <w:b/>
                <w:bCs/>
              </w:rPr>
              <w:t>:</w:t>
            </w:r>
          </w:p>
          <w:p w14:paraId="3A57531C" w14:textId="747E1FF9" w:rsidR="009C5B50" w:rsidRPr="009C5B50" w:rsidRDefault="009C5B50" w:rsidP="00032177">
            <w:r>
              <w:t xml:space="preserve">ADO NET Source and ADO NET Destination </w:t>
            </w:r>
            <w:r w:rsidR="007B6561">
              <w:t xml:space="preserve">for data flow </w:t>
            </w:r>
            <w:r w:rsidR="00B46E53">
              <w:t>task:</w:t>
            </w:r>
          </w:p>
          <w:p w14:paraId="4AE9DB09" w14:textId="05E303C8" w:rsidR="00506403" w:rsidRDefault="00506403" w:rsidP="00032177">
            <w:pPr>
              <w:rPr>
                <w:b/>
                <w:bCs/>
              </w:rPr>
            </w:pPr>
            <w:r>
              <w:rPr>
                <w:noProof/>
              </w:rPr>
              <w:drawing>
                <wp:inline distT="0" distB="0" distL="0" distR="0" wp14:anchorId="7114CD05" wp14:editId="3672ED7A">
                  <wp:extent cx="1852359" cy="1062038"/>
                  <wp:effectExtent l="0" t="0" r="0" b="5080"/>
                  <wp:docPr id="14085154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15463" name="Picture 1" descr="A screenshot of a computer program&#10;&#10;Description automatically generated"/>
                          <pic:cNvPicPr/>
                        </pic:nvPicPr>
                        <pic:blipFill>
                          <a:blip r:embed="rId26"/>
                          <a:stretch>
                            <a:fillRect/>
                          </a:stretch>
                        </pic:blipFill>
                        <pic:spPr>
                          <a:xfrm>
                            <a:off x="0" y="0"/>
                            <a:ext cx="1877383" cy="1076385"/>
                          </a:xfrm>
                          <a:prstGeom prst="rect">
                            <a:avLst/>
                          </a:prstGeom>
                        </pic:spPr>
                      </pic:pic>
                    </a:graphicData>
                  </a:graphic>
                </wp:inline>
              </w:drawing>
            </w:r>
          </w:p>
          <w:p w14:paraId="6FAAE340" w14:textId="64898E6C" w:rsidR="007B6561" w:rsidRPr="00F57945" w:rsidRDefault="00241671" w:rsidP="00032177">
            <w:r>
              <w:t xml:space="preserve">Using </w:t>
            </w:r>
            <w:r w:rsidR="00F6682C">
              <w:t xml:space="preserve">a </w:t>
            </w:r>
            <w:r>
              <w:t>S</w:t>
            </w:r>
            <w:r w:rsidR="00F57945" w:rsidRPr="00F57945">
              <w:t xml:space="preserve">ort and Merge Join function </w:t>
            </w:r>
            <w:r>
              <w:t xml:space="preserve">in </w:t>
            </w:r>
            <w:r w:rsidRPr="00F57945">
              <w:t>the</w:t>
            </w:r>
            <w:r w:rsidR="00F57945">
              <w:t xml:space="preserve"> City Dimension:</w:t>
            </w:r>
          </w:p>
          <w:p w14:paraId="2B331B93" w14:textId="77777777" w:rsidR="00C27C52" w:rsidRDefault="00C27C52" w:rsidP="00032177">
            <w:pPr>
              <w:rPr>
                <w:b/>
                <w:bCs/>
                <w:sz w:val="6"/>
                <w:szCs w:val="6"/>
              </w:rPr>
            </w:pPr>
          </w:p>
          <w:p w14:paraId="6FE2C69A" w14:textId="76D44887" w:rsidR="00C27C52" w:rsidRDefault="008D72F3" w:rsidP="00032177">
            <w:pPr>
              <w:rPr>
                <w:sz w:val="6"/>
                <w:szCs w:val="6"/>
              </w:rPr>
            </w:pPr>
            <w:r>
              <w:rPr>
                <w:noProof/>
              </w:rPr>
              <w:drawing>
                <wp:inline distT="0" distB="0" distL="0" distR="0" wp14:anchorId="7E93B448" wp14:editId="0378346F">
                  <wp:extent cx="1845945" cy="1657350"/>
                  <wp:effectExtent l="0" t="0" r="1905" b="0"/>
                  <wp:docPr id="129449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90849" name=""/>
                          <pic:cNvPicPr/>
                        </pic:nvPicPr>
                        <pic:blipFill>
                          <a:blip r:embed="rId27"/>
                          <a:stretch>
                            <a:fillRect/>
                          </a:stretch>
                        </pic:blipFill>
                        <pic:spPr>
                          <a:xfrm>
                            <a:off x="0" y="0"/>
                            <a:ext cx="1845945" cy="1657350"/>
                          </a:xfrm>
                          <a:prstGeom prst="rect">
                            <a:avLst/>
                          </a:prstGeom>
                        </pic:spPr>
                      </pic:pic>
                    </a:graphicData>
                  </a:graphic>
                </wp:inline>
              </w:drawing>
            </w:r>
          </w:p>
          <w:p w14:paraId="00827583" w14:textId="77777777" w:rsidR="008D72F3" w:rsidRDefault="008D72F3" w:rsidP="00032177">
            <w:pPr>
              <w:rPr>
                <w:sz w:val="6"/>
                <w:szCs w:val="6"/>
              </w:rPr>
            </w:pPr>
          </w:p>
          <w:p w14:paraId="25300E74" w14:textId="77777777" w:rsidR="009702D0" w:rsidRDefault="009702D0" w:rsidP="00032177">
            <w:pPr>
              <w:rPr>
                <w:sz w:val="6"/>
                <w:szCs w:val="6"/>
              </w:rPr>
            </w:pPr>
          </w:p>
          <w:p w14:paraId="188A53E9" w14:textId="5E780039" w:rsidR="008D72F3" w:rsidRDefault="00241671" w:rsidP="00032177">
            <w:pPr>
              <w:rPr>
                <w:sz w:val="6"/>
                <w:szCs w:val="6"/>
              </w:rPr>
            </w:pPr>
            <w:r>
              <w:lastRenderedPageBreak/>
              <w:t xml:space="preserve">Using </w:t>
            </w:r>
            <w:r w:rsidR="00F6682C">
              <w:t xml:space="preserve">a </w:t>
            </w:r>
            <w:r w:rsidR="009702D0">
              <w:t xml:space="preserve">Conditional Split </w:t>
            </w:r>
            <w:r>
              <w:t>function in the Agent dimension:</w:t>
            </w:r>
            <w:r w:rsidR="00F4106C">
              <w:rPr>
                <w:noProof/>
              </w:rPr>
              <w:drawing>
                <wp:inline distT="0" distB="0" distL="0" distR="0" wp14:anchorId="19D3A752" wp14:editId="046AAD3A">
                  <wp:extent cx="1948763" cy="1552575"/>
                  <wp:effectExtent l="0" t="0" r="0" b="0"/>
                  <wp:docPr id="76797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75214" name=""/>
                          <pic:cNvPicPr/>
                        </pic:nvPicPr>
                        <pic:blipFill>
                          <a:blip r:embed="rId28"/>
                          <a:stretch>
                            <a:fillRect/>
                          </a:stretch>
                        </pic:blipFill>
                        <pic:spPr>
                          <a:xfrm>
                            <a:off x="0" y="0"/>
                            <a:ext cx="1949627" cy="1553264"/>
                          </a:xfrm>
                          <a:prstGeom prst="rect">
                            <a:avLst/>
                          </a:prstGeom>
                        </pic:spPr>
                      </pic:pic>
                    </a:graphicData>
                  </a:graphic>
                </wp:inline>
              </w:drawing>
            </w:r>
          </w:p>
          <w:p w14:paraId="38266F02" w14:textId="77777777" w:rsidR="00241671" w:rsidRDefault="00241671" w:rsidP="00032177">
            <w:pPr>
              <w:rPr>
                <w:sz w:val="6"/>
                <w:szCs w:val="6"/>
              </w:rPr>
            </w:pPr>
          </w:p>
          <w:p w14:paraId="263B090D" w14:textId="13927965" w:rsidR="00241671" w:rsidRPr="00F6682C" w:rsidRDefault="00F6682C" w:rsidP="00032177">
            <w:r>
              <w:t>Using a Conditional Split in the Branch dimension:</w:t>
            </w:r>
          </w:p>
          <w:p w14:paraId="68647730" w14:textId="6B4086F0" w:rsidR="00F4106C" w:rsidRDefault="002E608E" w:rsidP="00032177">
            <w:pPr>
              <w:rPr>
                <w:sz w:val="6"/>
                <w:szCs w:val="6"/>
              </w:rPr>
            </w:pPr>
            <w:r>
              <w:rPr>
                <w:noProof/>
              </w:rPr>
              <w:drawing>
                <wp:inline distT="0" distB="0" distL="0" distR="0" wp14:anchorId="258587A5" wp14:editId="58DAFC1A">
                  <wp:extent cx="1956024" cy="1466850"/>
                  <wp:effectExtent l="0" t="0" r="6350" b="0"/>
                  <wp:docPr id="199543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39930" name=""/>
                          <pic:cNvPicPr/>
                        </pic:nvPicPr>
                        <pic:blipFill>
                          <a:blip r:embed="rId29"/>
                          <a:stretch>
                            <a:fillRect/>
                          </a:stretch>
                        </pic:blipFill>
                        <pic:spPr>
                          <a:xfrm>
                            <a:off x="0" y="0"/>
                            <a:ext cx="1957144" cy="1467690"/>
                          </a:xfrm>
                          <a:prstGeom prst="rect">
                            <a:avLst/>
                          </a:prstGeom>
                        </pic:spPr>
                      </pic:pic>
                    </a:graphicData>
                  </a:graphic>
                </wp:inline>
              </w:drawing>
            </w:r>
          </w:p>
          <w:p w14:paraId="38FB285D" w14:textId="77777777" w:rsidR="0020571D" w:rsidRDefault="0020571D" w:rsidP="00032177">
            <w:pPr>
              <w:rPr>
                <w:sz w:val="6"/>
                <w:szCs w:val="6"/>
              </w:rPr>
            </w:pPr>
          </w:p>
          <w:p w14:paraId="0B196A0B" w14:textId="77777777" w:rsidR="0020571D" w:rsidRDefault="0020571D" w:rsidP="00032177">
            <w:pPr>
              <w:rPr>
                <w:sz w:val="6"/>
                <w:szCs w:val="6"/>
              </w:rPr>
            </w:pPr>
          </w:p>
          <w:p w14:paraId="2408B230" w14:textId="1AD58881" w:rsidR="009E358C" w:rsidRDefault="009E358C" w:rsidP="00032177">
            <w:pPr>
              <w:rPr>
                <w:sz w:val="6"/>
                <w:szCs w:val="6"/>
              </w:rPr>
            </w:pPr>
            <w:r>
              <w:t>Using a Derived Column in the Fact Booking table:</w:t>
            </w:r>
          </w:p>
          <w:p w14:paraId="17966181" w14:textId="77777777" w:rsidR="009E358C" w:rsidRDefault="009E358C" w:rsidP="00032177">
            <w:pPr>
              <w:rPr>
                <w:sz w:val="6"/>
                <w:szCs w:val="6"/>
              </w:rPr>
            </w:pPr>
            <w:r>
              <w:rPr>
                <w:noProof/>
              </w:rPr>
              <w:drawing>
                <wp:inline distT="0" distB="0" distL="0" distR="0" wp14:anchorId="5910E45A" wp14:editId="773C1F4F">
                  <wp:extent cx="1981200" cy="1695891"/>
                  <wp:effectExtent l="0" t="0" r="0" b="0"/>
                  <wp:docPr id="117641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18373" name=""/>
                          <pic:cNvPicPr/>
                        </pic:nvPicPr>
                        <pic:blipFill>
                          <a:blip r:embed="rId30"/>
                          <a:stretch>
                            <a:fillRect/>
                          </a:stretch>
                        </pic:blipFill>
                        <pic:spPr>
                          <a:xfrm>
                            <a:off x="0" y="0"/>
                            <a:ext cx="1990104" cy="1703513"/>
                          </a:xfrm>
                          <a:prstGeom prst="rect">
                            <a:avLst/>
                          </a:prstGeom>
                        </pic:spPr>
                      </pic:pic>
                    </a:graphicData>
                  </a:graphic>
                </wp:inline>
              </w:drawing>
            </w:r>
          </w:p>
          <w:p w14:paraId="551116AB" w14:textId="77777777" w:rsidR="001705A6" w:rsidRDefault="001705A6" w:rsidP="00032177">
            <w:pPr>
              <w:rPr>
                <w:sz w:val="6"/>
                <w:szCs w:val="6"/>
              </w:rPr>
            </w:pPr>
          </w:p>
          <w:p w14:paraId="5714B3B2" w14:textId="2170CCC4" w:rsidR="00F1186F" w:rsidRPr="00C27C52" w:rsidRDefault="00F1186F" w:rsidP="007D241C">
            <w:pPr>
              <w:rPr>
                <w:sz w:val="6"/>
                <w:szCs w:val="6"/>
              </w:rPr>
            </w:pPr>
          </w:p>
        </w:tc>
        <w:tc>
          <w:tcPr>
            <w:tcW w:w="2324" w:type="dxa"/>
            <w:tcBorders>
              <w:top w:val="single" w:sz="8" w:space="0" w:color="21807D" w:themeColor="accent2"/>
              <w:left w:val="single" w:sz="8" w:space="0" w:color="21807D" w:themeColor="accent2"/>
              <w:bottom w:val="single" w:sz="8" w:space="0" w:color="21807D" w:themeColor="accent2"/>
              <w:right w:val="single" w:sz="18" w:space="0" w:color="21807D" w:themeColor="accent2"/>
            </w:tcBorders>
          </w:tcPr>
          <w:p w14:paraId="5EF8AC31" w14:textId="77777777" w:rsidR="00A37537" w:rsidRPr="00A37537" w:rsidRDefault="00A37537" w:rsidP="00A37537">
            <w:pPr>
              <w:rPr>
                <w:b/>
                <w:bCs/>
              </w:rPr>
            </w:pPr>
            <w:r w:rsidRPr="00A37537">
              <w:rPr>
                <w:b/>
                <w:bCs/>
              </w:rPr>
              <w:lastRenderedPageBreak/>
              <w:t xml:space="preserve">Comments by Hamna and Adya: </w:t>
            </w:r>
          </w:p>
          <w:p w14:paraId="2C11D481" w14:textId="77777777" w:rsidR="0056654C" w:rsidRDefault="0056654C" w:rsidP="00032177"/>
          <w:p w14:paraId="503E990B" w14:textId="19C3D84E" w:rsidR="00B04384" w:rsidRDefault="00B04384" w:rsidP="00032177">
            <w:r w:rsidRPr="00B04384">
              <w:t>All transformations, including Sort, Merge, Conditional Split, and Derived Column, were applied accurately, and the data loaded as expected</w:t>
            </w:r>
            <w:r w:rsidR="00970EAD">
              <w:t xml:space="preserve">. </w:t>
            </w:r>
            <w:r w:rsidR="00970EAD" w:rsidRPr="00970EAD">
              <w:t>The CityDim, AgentDim, and BranchDim transformations were handled with precision, and the BookingFact table was populated with accurate calculations for GST</w:t>
            </w:r>
            <w:r w:rsidR="00510E8E">
              <w:t>.</w:t>
            </w:r>
          </w:p>
        </w:tc>
      </w:tr>
      <w:tr w:rsidR="002261AC" w14:paraId="5953635F" w14:textId="77777777" w:rsidTr="3E08E9BF">
        <w:trPr>
          <w:trHeight w:val="933"/>
        </w:trPr>
        <w:tc>
          <w:tcPr>
            <w:tcW w:w="2741" w:type="dxa"/>
            <w:tcBorders>
              <w:top w:val="single" w:sz="8" w:space="0" w:color="21807D" w:themeColor="accent2"/>
              <w:left w:val="single" w:sz="18" w:space="0" w:color="21807D" w:themeColor="accent2"/>
              <w:bottom w:val="single" w:sz="8" w:space="0" w:color="21807D" w:themeColor="accent2"/>
              <w:right w:val="single" w:sz="8" w:space="0" w:color="21807D" w:themeColor="accent2"/>
            </w:tcBorders>
          </w:tcPr>
          <w:p w14:paraId="1E444076" w14:textId="77777777" w:rsidR="009323F3" w:rsidRPr="009323F3" w:rsidRDefault="007E054E" w:rsidP="009323F3">
            <w:pPr>
              <w:pStyle w:val="ListNumber"/>
              <w:numPr>
                <w:ilvl w:val="0"/>
                <w:numId w:val="0"/>
              </w:numPr>
            </w:pPr>
            <w:r>
              <w:t xml:space="preserve">9. </w:t>
            </w:r>
            <w:r w:rsidR="009323F3" w:rsidRPr="003778E6">
              <w:rPr>
                <w:b/>
                <w:bCs/>
              </w:rPr>
              <w:t>Date</w:t>
            </w:r>
            <w:r w:rsidR="009323F3" w:rsidRPr="009323F3">
              <w:t xml:space="preserve">: </w:t>
            </w:r>
          </w:p>
          <w:p w14:paraId="082DDB5F" w14:textId="3B69A3FE" w:rsidR="0056654C" w:rsidRDefault="009323F3" w:rsidP="009323F3">
            <w:pPr>
              <w:pStyle w:val="ListNumber"/>
              <w:numPr>
                <w:ilvl w:val="0"/>
                <w:numId w:val="0"/>
              </w:numPr>
            </w:pPr>
            <w:r w:rsidRPr="003778E6">
              <w:rPr>
                <w:b/>
                <w:bCs/>
              </w:rPr>
              <w:t>Task</w:t>
            </w:r>
            <w:r w:rsidRPr="009323F3">
              <w:t xml:space="preserve">: </w:t>
            </w:r>
            <w:r w:rsidR="00A81CB6">
              <w:t>Testing and Execution</w:t>
            </w:r>
            <w:r w:rsidR="007E054E">
              <w:t>.</w:t>
            </w:r>
          </w:p>
        </w:tc>
        <w:tc>
          <w:tcPr>
            <w:tcW w:w="2626" w:type="dxa"/>
            <w:tcBorders>
              <w:top w:val="single" w:sz="8" w:space="0" w:color="21807D" w:themeColor="accent2"/>
              <w:left w:val="single" w:sz="8" w:space="0" w:color="21807D" w:themeColor="accent2"/>
              <w:bottom w:val="single" w:sz="8" w:space="0" w:color="21807D" w:themeColor="accent2"/>
              <w:right w:val="single" w:sz="8" w:space="0" w:color="21807D" w:themeColor="accent2"/>
            </w:tcBorders>
          </w:tcPr>
          <w:p w14:paraId="433F226A" w14:textId="77777777" w:rsidR="005D28CA" w:rsidRPr="005D28CA" w:rsidRDefault="005D28CA" w:rsidP="005D28CA">
            <w:pPr>
              <w:rPr>
                <w:rFonts w:ascii="Arial" w:eastAsia="Arial" w:hAnsi="Arial" w:cs="Arial"/>
                <w:color w:val="000000" w:themeColor="text1"/>
              </w:rPr>
            </w:pPr>
            <w:r w:rsidRPr="6D0ADB2A">
              <w:rPr>
                <w:rFonts w:ascii="Arial" w:eastAsia="Arial" w:hAnsi="Arial" w:cs="Arial"/>
                <w:b/>
                <w:bCs/>
                <w:color w:val="000000" w:themeColor="text1"/>
              </w:rPr>
              <w:t>Operation Main Steps:</w:t>
            </w:r>
          </w:p>
          <w:p w14:paraId="6DBBCB9E" w14:textId="77777777" w:rsidR="0056654C" w:rsidRDefault="00A81CB6" w:rsidP="00032177">
            <w:r>
              <w:t>1.</w:t>
            </w:r>
            <w:r w:rsidR="00456ED6">
              <w:t xml:space="preserve">Debugging </w:t>
            </w:r>
            <w:r w:rsidR="005D60F6">
              <w:t xml:space="preserve">each of the </w:t>
            </w:r>
            <w:r w:rsidR="009D614B">
              <w:t>data flow</w:t>
            </w:r>
          </w:p>
          <w:p w14:paraId="59C041CE" w14:textId="77777777" w:rsidR="009725F8" w:rsidRDefault="009D614B" w:rsidP="00032177">
            <w:r>
              <w:t>2.</w:t>
            </w:r>
            <w:r w:rsidR="009725F8">
              <w:t xml:space="preserve"> Then check the populated tables in the data mart database.</w:t>
            </w:r>
          </w:p>
          <w:p w14:paraId="0721797D" w14:textId="77777777" w:rsidR="007D241C" w:rsidRDefault="007D241C" w:rsidP="007D241C">
            <w:pPr>
              <w:rPr>
                <w:lang w:val="en-IN"/>
              </w:rPr>
            </w:pPr>
            <w:r>
              <w:t xml:space="preserve">- </w:t>
            </w:r>
            <w:r w:rsidRPr="007D241C">
              <w:rPr>
                <w:lang w:val="en-IN"/>
              </w:rPr>
              <w:t xml:space="preserve">When u double-click the ADO NET Destination and preview the ‘BookingFact’ table, you can see that the data </w:t>
            </w:r>
            <w:proofErr w:type="gramStart"/>
            <w:r w:rsidRPr="007D241C">
              <w:rPr>
                <w:lang w:val="en-IN"/>
              </w:rPr>
              <w:t>mart</w:t>
            </w:r>
            <w:proofErr w:type="gramEnd"/>
            <w:r w:rsidRPr="007D241C">
              <w:rPr>
                <w:lang w:val="en-IN"/>
              </w:rPr>
              <w:t xml:space="preserve"> has successfully been populated.</w:t>
            </w:r>
          </w:p>
          <w:p w14:paraId="624574F2" w14:textId="1D7AB293" w:rsidR="0056654C" w:rsidRDefault="009725F8" w:rsidP="007D241C">
            <w:r>
              <w:lastRenderedPageBreak/>
              <w:t xml:space="preserve">3. </w:t>
            </w:r>
            <w:r w:rsidR="00420FF6">
              <w:t xml:space="preserve">Executing </w:t>
            </w:r>
            <w:r w:rsidR="00116570">
              <w:t xml:space="preserve">the </w:t>
            </w:r>
            <w:r w:rsidR="009C56CE">
              <w:t xml:space="preserve">entire </w:t>
            </w:r>
            <w:r w:rsidR="00E43D77">
              <w:t xml:space="preserve">package </w:t>
            </w:r>
            <w:r>
              <w:t>successfully.</w:t>
            </w:r>
          </w:p>
        </w:tc>
        <w:tc>
          <w:tcPr>
            <w:tcW w:w="3330" w:type="dxa"/>
            <w:tcBorders>
              <w:top w:val="single" w:sz="8" w:space="0" w:color="21807D" w:themeColor="accent2"/>
              <w:left w:val="single" w:sz="8" w:space="0" w:color="21807D" w:themeColor="accent2"/>
              <w:bottom w:val="single" w:sz="8" w:space="0" w:color="21807D" w:themeColor="accent2"/>
              <w:right w:val="single" w:sz="8" w:space="0" w:color="21807D" w:themeColor="accent2"/>
            </w:tcBorders>
          </w:tcPr>
          <w:p w14:paraId="0E720709" w14:textId="77777777" w:rsidR="0056654C" w:rsidRDefault="005D28CA" w:rsidP="00032177">
            <w:pPr>
              <w:rPr>
                <w:b/>
                <w:bCs/>
              </w:rPr>
            </w:pPr>
            <w:r w:rsidRPr="46C47488">
              <w:rPr>
                <w:b/>
                <w:bCs/>
              </w:rPr>
              <w:lastRenderedPageBreak/>
              <w:t>Results</w:t>
            </w:r>
            <w:r>
              <w:rPr>
                <w:b/>
                <w:bCs/>
              </w:rPr>
              <w:t>:</w:t>
            </w:r>
          </w:p>
          <w:p w14:paraId="243871BC" w14:textId="77777777" w:rsidR="009725F8" w:rsidRPr="009725F8" w:rsidRDefault="009725F8" w:rsidP="009725F8">
            <w:r w:rsidRPr="009725F8">
              <w:t xml:space="preserve">The data </w:t>
            </w:r>
            <w:proofErr w:type="gramStart"/>
            <w:r w:rsidRPr="009725F8">
              <w:t>mart</w:t>
            </w:r>
            <w:proofErr w:type="gramEnd"/>
            <w:r w:rsidRPr="009725F8">
              <w:t xml:space="preserve"> is successfully populated: </w:t>
            </w:r>
          </w:p>
          <w:p w14:paraId="6CE23F1C" w14:textId="48B0E2A0" w:rsidR="009725F8" w:rsidRDefault="009725F8" w:rsidP="00032177">
            <w:pPr>
              <w:rPr>
                <w:b/>
                <w:bCs/>
              </w:rPr>
            </w:pPr>
            <w:r>
              <w:rPr>
                <w:noProof/>
              </w:rPr>
              <w:drawing>
                <wp:inline distT="0" distB="0" distL="0" distR="0" wp14:anchorId="44F2DF6E" wp14:editId="347255E1">
                  <wp:extent cx="1947503" cy="1628775"/>
                  <wp:effectExtent l="0" t="0" r="0" b="0"/>
                  <wp:docPr id="169427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10117" name=""/>
                          <pic:cNvPicPr/>
                        </pic:nvPicPr>
                        <pic:blipFill>
                          <a:blip r:embed="rId31"/>
                          <a:stretch>
                            <a:fillRect/>
                          </a:stretch>
                        </pic:blipFill>
                        <pic:spPr>
                          <a:xfrm>
                            <a:off x="0" y="0"/>
                            <a:ext cx="1948515" cy="1629622"/>
                          </a:xfrm>
                          <a:prstGeom prst="rect">
                            <a:avLst/>
                          </a:prstGeom>
                        </pic:spPr>
                      </pic:pic>
                    </a:graphicData>
                  </a:graphic>
                </wp:inline>
              </w:drawing>
            </w:r>
          </w:p>
          <w:p w14:paraId="04D8B675" w14:textId="77777777" w:rsidR="009725F8" w:rsidRDefault="009725F8" w:rsidP="00032177">
            <w:pPr>
              <w:rPr>
                <w:b/>
                <w:bCs/>
              </w:rPr>
            </w:pPr>
          </w:p>
          <w:p w14:paraId="1DA452EA" w14:textId="0996E578" w:rsidR="009725F8" w:rsidRDefault="009725F8" w:rsidP="00032177">
            <w:r>
              <w:rPr>
                <w:noProof/>
              </w:rPr>
              <w:lastRenderedPageBreak/>
              <w:drawing>
                <wp:inline distT="0" distB="0" distL="0" distR="0" wp14:anchorId="7CEDD9C6" wp14:editId="76A8FD2D">
                  <wp:extent cx="1984075" cy="1657477"/>
                  <wp:effectExtent l="0" t="0" r="0" b="0"/>
                  <wp:docPr id="95185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8816" name=""/>
                          <pic:cNvPicPr/>
                        </pic:nvPicPr>
                        <pic:blipFill rotWithShape="1">
                          <a:blip r:embed="rId32"/>
                          <a:srcRect r="21714"/>
                          <a:stretch/>
                        </pic:blipFill>
                        <pic:spPr bwMode="auto">
                          <a:xfrm>
                            <a:off x="0" y="0"/>
                            <a:ext cx="2000615" cy="1671294"/>
                          </a:xfrm>
                          <a:prstGeom prst="rect">
                            <a:avLst/>
                          </a:prstGeom>
                          <a:ln>
                            <a:noFill/>
                          </a:ln>
                          <a:extLst>
                            <a:ext uri="{53640926-AAD7-44D8-BBD7-CCE9431645EC}">
                              <a14:shadowObscured xmlns:a14="http://schemas.microsoft.com/office/drawing/2010/main"/>
                            </a:ext>
                          </a:extLst>
                        </pic:spPr>
                      </pic:pic>
                    </a:graphicData>
                  </a:graphic>
                </wp:inline>
              </w:drawing>
            </w:r>
          </w:p>
        </w:tc>
        <w:tc>
          <w:tcPr>
            <w:tcW w:w="2324" w:type="dxa"/>
            <w:tcBorders>
              <w:top w:val="single" w:sz="8" w:space="0" w:color="21807D" w:themeColor="accent2"/>
              <w:left w:val="single" w:sz="8" w:space="0" w:color="21807D" w:themeColor="accent2"/>
              <w:bottom w:val="single" w:sz="8" w:space="0" w:color="21807D" w:themeColor="accent2"/>
              <w:right w:val="single" w:sz="18" w:space="0" w:color="21807D" w:themeColor="accent2"/>
            </w:tcBorders>
          </w:tcPr>
          <w:p w14:paraId="6D4F9A7F" w14:textId="77777777" w:rsidR="00A37537" w:rsidRPr="00A37537" w:rsidRDefault="00A37537" w:rsidP="00A37537">
            <w:pPr>
              <w:rPr>
                <w:b/>
                <w:bCs/>
              </w:rPr>
            </w:pPr>
            <w:r w:rsidRPr="00A37537">
              <w:rPr>
                <w:b/>
                <w:bCs/>
              </w:rPr>
              <w:lastRenderedPageBreak/>
              <w:t xml:space="preserve">Comments by Hamna and Adya: </w:t>
            </w:r>
          </w:p>
          <w:p w14:paraId="7901BBA0" w14:textId="77777777" w:rsidR="0056654C" w:rsidRDefault="0056654C" w:rsidP="00032177"/>
          <w:p w14:paraId="440D9D2B" w14:textId="416CC6E8" w:rsidR="00B04384" w:rsidRDefault="00264F8E" w:rsidP="00032177">
            <w:r w:rsidRPr="00264F8E">
              <w:t>Testing and debugging confirmed that the data mart was populated successfully, with no issues during the execution of the package.</w:t>
            </w:r>
            <w:r>
              <w:t xml:space="preserve"> </w:t>
            </w:r>
            <w:r w:rsidR="00A41C50">
              <w:t>P</w:t>
            </w:r>
            <w:r w:rsidR="00951138" w:rsidRPr="00951138">
              <w:t xml:space="preserve">reviewing the BookingFact table in SQL Server showed that the </w:t>
            </w:r>
            <w:r w:rsidR="00951138" w:rsidRPr="00951138">
              <w:lastRenderedPageBreak/>
              <w:t>transformations and data loads were accurate</w:t>
            </w:r>
          </w:p>
        </w:tc>
      </w:tr>
    </w:tbl>
    <w:p w14:paraId="0CA223F7" w14:textId="77777777" w:rsidR="004B123B" w:rsidRPr="008C0AE1" w:rsidRDefault="004B123B" w:rsidP="008C0AE1"/>
    <w:sectPr w:rsidR="004B123B" w:rsidRPr="008C0AE1" w:rsidSect="004839FF">
      <w:headerReference w:type="default" r:id="rId33"/>
      <w:pgSz w:w="12240" w:h="15840"/>
      <w:pgMar w:top="1335" w:right="1021" w:bottom="1021" w:left="102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11358" w14:textId="77777777" w:rsidR="00B907BE" w:rsidRDefault="00B907BE" w:rsidP="00DC5D31">
      <w:r>
        <w:separator/>
      </w:r>
    </w:p>
  </w:endnote>
  <w:endnote w:type="continuationSeparator" w:id="0">
    <w:p w14:paraId="4D26029E" w14:textId="77777777" w:rsidR="00B907BE" w:rsidRDefault="00B907BE" w:rsidP="00DC5D31">
      <w:r>
        <w:continuationSeparator/>
      </w:r>
    </w:p>
  </w:endnote>
  <w:endnote w:type="continuationNotice" w:id="1">
    <w:p w14:paraId="0742E9F8" w14:textId="77777777" w:rsidR="00B907BE" w:rsidRDefault="00B907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1BA84F" w14:textId="77777777" w:rsidR="00B907BE" w:rsidRDefault="00B907BE" w:rsidP="00DC5D31">
      <w:r>
        <w:separator/>
      </w:r>
    </w:p>
  </w:footnote>
  <w:footnote w:type="continuationSeparator" w:id="0">
    <w:p w14:paraId="4A48FFB1" w14:textId="77777777" w:rsidR="00B907BE" w:rsidRDefault="00B907BE" w:rsidP="00DC5D31">
      <w:r>
        <w:continuationSeparator/>
      </w:r>
    </w:p>
  </w:footnote>
  <w:footnote w:type="continuationNotice" w:id="1">
    <w:p w14:paraId="4C4F89ED" w14:textId="77777777" w:rsidR="00B907BE" w:rsidRDefault="00B907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FABE5" w14:textId="243463CE" w:rsidR="00F8219E" w:rsidRDefault="00F8219E" w:rsidP="001E1A76">
    <w:pPr>
      <w:pStyle w:val="Header"/>
    </w:pPr>
    <w:r>
      <w:t>Adya Sinha</w:t>
    </w:r>
  </w:p>
  <w:p w14:paraId="6D7D5DEF" w14:textId="56DA56C8" w:rsidR="00F8219E" w:rsidRPr="004839FF" w:rsidRDefault="00F8219E" w:rsidP="001E1A76">
    <w:pPr>
      <w:pStyle w:val="Header"/>
    </w:pPr>
    <w:r>
      <w:t>Hamna Qadir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F3BE6D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A80353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4AA31D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392EBC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2B6C3A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B0D6977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0E2C05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BC49A8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51D0080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BEC6E68"/>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70142D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BC036E"/>
    <w:multiLevelType w:val="hybridMultilevel"/>
    <w:tmpl w:val="0CEC3FA8"/>
    <w:lvl w:ilvl="0" w:tplc="B0DEB310">
      <w:start w:val="1"/>
      <w:numFmt w:val="bullet"/>
      <w:pStyle w:val="CheckList"/>
      <w:lvlText w:val=""/>
      <w:lvlJc w:val="left"/>
      <w:pPr>
        <w:ind w:left="397" w:hanging="397"/>
      </w:pPr>
      <w:rPr>
        <w:rFonts w:ascii="Symbol" w:hAnsi="Symbol" w:hint="default"/>
        <w:u w:color="353535"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F91B53"/>
    <w:multiLevelType w:val="multilevel"/>
    <w:tmpl w:val="D39201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068248C"/>
    <w:multiLevelType w:val="multilevel"/>
    <w:tmpl w:val="28B050C0"/>
    <w:lvl w:ilvl="0">
      <w:start w:val="1"/>
      <w:numFmt w:val="bullet"/>
      <w:lvlText w:val=""/>
      <w:lvlJc w:val="left"/>
      <w:pPr>
        <w:ind w:left="397" w:hanging="397"/>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7DD2A95"/>
    <w:multiLevelType w:val="hybridMultilevel"/>
    <w:tmpl w:val="85EAF588"/>
    <w:lvl w:ilvl="0" w:tplc="14090011">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4B732EA4"/>
    <w:multiLevelType w:val="multilevel"/>
    <w:tmpl w:val="D39201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F3129A0"/>
    <w:multiLevelType w:val="multilevel"/>
    <w:tmpl w:val="486A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7C79C3"/>
    <w:multiLevelType w:val="multilevel"/>
    <w:tmpl w:val="BDB44C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3C63FDE"/>
    <w:multiLevelType w:val="multilevel"/>
    <w:tmpl w:val="742E9A12"/>
    <w:lvl w:ilvl="0">
      <w:start w:val="1"/>
      <w:numFmt w:val="bullet"/>
      <w:lvlText w:val=""/>
      <w:lvlJc w:val="left"/>
      <w:pPr>
        <w:ind w:left="567" w:hanging="397"/>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5DB344D"/>
    <w:multiLevelType w:val="multilevel"/>
    <w:tmpl w:val="77E2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6E4F69"/>
    <w:multiLevelType w:val="hybridMultilevel"/>
    <w:tmpl w:val="FFFFFFFF"/>
    <w:lvl w:ilvl="0" w:tplc="E9422F12">
      <w:start w:val="1"/>
      <w:numFmt w:val="decimal"/>
      <w:lvlText w:val="%1."/>
      <w:lvlJc w:val="left"/>
      <w:pPr>
        <w:ind w:left="720" w:hanging="360"/>
      </w:pPr>
    </w:lvl>
    <w:lvl w:ilvl="1" w:tplc="54E06560">
      <w:start w:val="1"/>
      <w:numFmt w:val="lowerLetter"/>
      <w:lvlText w:val="%2."/>
      <w:lvlJc w:val="left"/>
      <w:pPr>
        <w:ind w:left="1440" w:hanging="360"/>
      </w:pPr>
    </w:lvl>
    <w:lvl w:ilvl="2" w:tplc="8092FD90">
      <w:start w:val="1"/>
      <w:numFmt w:val="lowerRoman"/>
      <w:lvlText w:val="%3."/>
      <w:lvlJc w:val="right"/>
      <w:pPr>
        <w:ind w:left="2160" w:hanging="180"/>
      </w:pPr>
    </w:lvl>
    <w:lvl w:ilvl="3" w:tplc="3DC410EC">
      <w:start w:val="1"/>
      <w:numFmt w:val="decimal"/>
      <w:lvlText w:val="%4."/>
      <w:lvlJc w:val="left"/>
      <w:pPr>
        <w:ind w:left="2880" w:hanging="360"/>
      </w:pPr>
    </w:lvl>
    <w:lvl w:ilvl="4" w:tplc="9222B246">
      <w:start w:val="1"/>
      <w:numFmt w:val="lowerLetter"/>
      <w:lvlText w:val="%5."/>
      <w:lvlJc w:val="left"/>
      <w:pPr>
        <w:ind w:left="3600" w:hanging="360"/>
      </w:pPr>
    </w:lvl>
    <w:lvl w:ilvl="5" w:tplc="A7DE6C84">
      <w:start w:val="1"/>
      <w:numFmt w:val="lowerRoman"/>
      <w:lvlText w:val="%6."/>
      <w:lvlJc w:val="right"/>
      <w:pPr>
        <w:ind w:left="4320" w:hanging="180"/>
      </w:pPr>
    </w:lvl>
    <w:lvl w:ilvl="6" w:tplc="6448A870">
      <w:start w:val="1"/>
      <w:numFmt w:val="decimal"/>
      <w:lvlText w:val="%7."/>
      <w:lvlJc w:val="left"/>
      <w:pPr>
        <w:ind w:left="5040" w:hanging="360"/>
      </w:pPr>
    </w:lvl>
    <w:lvl w:ilvl="7" w:tplc="47307108">
      <w:start w:val="1"/>
      <w:numFmt w:val="lowerLetter"/>
      <w:lvlText w:val="%8."/>
      <w:lvlJc w:val="left"/>
      <w:pPr>
        <w:ind w:left="5760" w:hanging="360"/>
      </w:pPr>
    </w:lvl>
    <w:lvl w:ilvl="8" w:tplc="ABE872AA">
      <w:start w:val="1"/>
      <w:numFmt w:val="lowerRoman"/>
      <w:lvlText w:val="%9."/>
      <w:lvlJc w:val="right"/>
      <w:pPr>
        <w:ind w:left="6480" w:hanging="180"/>
      </w:pPr>
    </w:lvl>
  </w:abstractNum>
  <w:num w:numId="1" w16cid:durableId="849947415">
    <w:abstractNumId w:val="11"/>
  </w:num>
  <w:num w:numId="2" w16cid:durableId="596401682">
    <w:abstractNumId w:val="0"/>
  </w:num>
  <w:num w:numId="3" w16cid:durableId="1464153857">
    <w:abstractNumId w:val="15"/>
  </w:num>
  <w:num w:numId="4" w16cid:durableId="1250239780">
    <w:abstractNumId w:val="12"/>
  </w:num>
  <w:num w:numId="5" w16cid:durableId="657921245">
    <w:abstractNumId w:val="17"/>
  </w:num>
  <w:num w:numId="6" w16cid:durableId="858851937">
    <w:abstractNumId w:val="18"/>
  </w:num>
  <w:num w:numId="7" w16cid:durableId="524170409">
    <w:abstractNumId w:val="1"/>
  </w:num>
  <w:num w:numId="8" w16cid:durableId="1506552974">
    <w:abstractNumId w:val="2"/>
  </w:num>
  <w:num w:numId="9" w16cid:durableId="1546331964">
    <w:abstractNumId w:val="3"/>
  </w:num>
  <w:num w:numId="10" w16cid:durableId="908198768">
    <w:abstractNumId w:val="4"/>
  </w:num>
  <w:num w:numId="11" w16cid:durableId="759377662">
    <w:abstractNumId w:val="9"/>
  </w:num>
  <w:num w:numId="12" w16cid:durableId="636030724">
    <w:abstractNumId w:val="5"/>
  </w:num>
  <w:num w:numId="13" w16cid:durableId="1285887000">
    <w:abstractNumId w:val="6"/>
  </w:num>
  <w:num w:numId="14" w16cid:durableId="1639917627">
    <w:abstractNumId w:val="7"/>
  </w:num>
  <w:num w:numId="15" w16cid:durableId="406727996">
    <w:abstractNumId w:val="8"/>
  </w:num>
  <w:num w:numId="16" w16cid:durableId="511378906">
    <w:abstractNumId w:val="10"/>
  </w:num>
  <w:num w:numId="17" w16cid:durableId="591285007">
    <w:abstractNumId w:val="13"/>
  </w:num>
  <w:num w:numId="18" w16cid:durableId="1482964218">
    <w:abstractNumId w:val="9"/>
    <w:lvlOverride w:ilvl="0">
      <w:startOverride w:val="1"/>
    </w:lvlOverride>
  </w:num>
  <w:num w:numId="19" w16cid:durableId="281617693">
    <w:abstractNumId w:val="14"/>
  </w:num>
  <w:num w:numId="20" w16cid:durableId="223412513">
    <w:abstractNumId w:val="20"/>
  </w:num>
  <w:num w:numId="21" w16cid:durableId="1284002580">
    <w:abstractNumId w:val="19"/>
  </w:num>
  <w:num w:numId="22" w16cid:durableId="546721187">
    <w:abstractNumId w:val="16"/>
  </w:num>
  <w:num w:numId="23" w16cid:durableId="2894093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attachedTemplate r:id="rId1"/>
  <w:stylePaneFormatFilter w:val="5824" w:allStyles="0" w:customStyles="0" w:latentStyles="1" w:stylesInUse="0" w:headingStyles="1" w:numberingStyles="0" w:tableStyles="0" w:directFormattingOnRuns="0" w:directFormattingOnParagraphs="0" w:directFormattingOnNumbering="0" w:directFormattingOnTables="1" w:clearFormatting="1" w:top3HeadingStyles="0" w:visibleStyles="1" w:alternateStyleNames="0"/>
  <w:defaultTabStop w:val="720"/>
  <w:drawingGridHorizontalSpacing w:val="105"/>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A6"/>
    <w:rsid w:val="00001B93"/>
    <w:rsid w:val="00002EB5"/>
    <w:rsid w:val="00005EA7"/>
    <w:rsid w:val="000110A6"/>
    <w:rsid w:val="00016101"/>
    <w:rsid w:val="000168C3"/>
    <w:rsid w:val="00016E21"/>
    <w:rsid w:val="00022AF7"/>
    <w:rsid w:val="00024F3A"/>
    <w:rsid w:val="00032177"/>
    <w:rsid w:val="00072FCA"/>
    <w:rsid w:val="000736DD"/>
    <w:rsid w:val="00076BE4"/>
    <w:rsid w:val="00080501"/>
    <w:rsid w:val="00084359"/>
    <w:rsid w:val="0008483D"/>
    <w:rsid w:val="00097F73"/>
    <w:rsid w:val="000A066E"/>
    <w:rsid w:val="000A44F7"/>
    <w:rsid w:val="000A4C52"/>
    <w:rsid w:val="000B1BB6"/>
    <w:rsid w:val="000B1FFA"/>
    <w:rsid w:val="000B3E71"/>
    <w:rsid w:val="000B4A80"/>
    <w:rsid w:val="000C219C"/>
    <w:rsid w:val="000C4C25"/>
    <w:rsid w:val="000C5F72"/>
    <w:rsid w:val="000C7169"/>
    <w:rsid w:val="000D2563"/>
    <w:rsid w:val="000D383A"/>
    <w:rsid w:val="000D454F"/>
    <w:rsid w:val="000E2E43"/>
    <w:rsid w:val="000E38B2"/>
    <w:rsid w:val="000E5AFC"/>
    <w:rsid w:val="000E67F2"/>
    <w:rsid w:val="000F0FE1"/>
    <w:rsid w:val="000F23C5"/>
    <w:rsid w:val="000F44BA"/>
    <w:rsid w:val="000F5008"/>
    <w:rsid w:val="001039F7"/>
    <w:rsid w:val="00111699"/>
    <w:rsid w:val="00113882"/>
    <w:rsid w:val="00115B37"/>
    <w:rsid w:val="00116570"/>
    <w:rsid w:val="00116960"/>
    <w:rsid w:val="001176A1"/>
    <w:rsid w:val="00117E96"/>
    <w:rsid w:val="00137DEE"/>
    <w:rsid w:val="001566A6"/>
    <w:rsid w:val="00160FE0"/>
    <w:rsid w:val="00162854"/>
    <w:rsid w:val="0016657D"/>
    <w:rsid w:val="001705A6"/>
    <w:rsid w:val="00170A6E"/>
    <w:rsid w:val="00187222"/>
    <w:rsid w:val="00187EEE"/>
    <w:rsid w:val="001947D4"/>
    <w:rsid w:val="0019508A"/>
    <w:rsid w:val="001A00F6"/>
    <w:rsid w:val="001B1D66"/>
    <w:rsid w:val="001B4B79"/>
    <w:rsid w:val="001C66DF"/>
    <w:rsid w:val="001D0582"/>
    <w:rsid w:val="001D399A"/>
    <w:rsid w:val="001D43F0"/>
    <w:rsid w:val="001E15CC"/>
    <w:rsid w:val="001E1A76"/>
    <w:rsid w:val="001E1EF3"/>
    <w:rsid w:val="001E4405"/>
    <w:rsid w:val="001E6DBF"/>
    <w:rsid w:val="001E7803"/>
    <w:rsid w:val="001F2345"/>
    <w:rsid w:val="001F2F6A"/>
    <w:rsid w:val="0020193F"/>
    <w:rsid w:val="00201AED"/>
    <w:rsid w:val="0020571D"/>
    <w:rsid w:val="00207EB8"/>
    <w:rsid w:val="00216B41"/>
    <w:rsid w:val="00221382"/>
    <w:rsid w:val="00225EF6"/>
    <w:rsid w:val="002261AC"/>
    <w:rsid w:val="0022677D"/>
    <w:rsid w:val="0023335F"/>
    <w:rsid w:val="002339A7"/>
    <w:rsid w:val="002347A5"/>
    <w:rsid w:val="002402AA"/>
    <w:rsid w:val="00241671"/>
    <w:rsid w:val="00245AA2"/>
    <w:rsid w:val="00255268"/>
    <w:rsid w:val="00257C52"/>
    <w:rsid w:val="00262679"/>
    <w:rsid w:val="00264F8E"/>
    <w:rsid w:val="00266CF2"/>
    <w:rsid w:val="0028523D"/>
    <w:rsid w:val="00296B3E"/>
    <w:rsid w:val="002A33E3"/>
    <w:rsid w:val="002A3B20"/>
    <w:rsid w:val="002A3B8D"/>
    <w:rsid w:val="002A3E4F"/>
    <w:rsid w:val="002A4F39"/>
    <w:rsid w:val="002A546B"/>
    <w:rsid w:val="002A6C33"/>
    <w:rsid w:val="002B1821"/>
    <w:rsid w:val="002B3424"/>
    <w:rsid w:val="002B4A79"/>
    <w:rsid w:val="002B71F4"/>
    <w:rsid w:val="002C4427"/>
    <w:rsid w:val="002D03A2"/>
    <w:rsid w:val="002D4A1E"/>
    <w:rsid w:val="002D5967"/>
    <w:rsid w:val="002D6980"/>
    <w:rsid w:val="002E1A3A"/>
    <w:rsid w:val="002E359A"/>
    <w:rsid w:val="002E608E"/>
    <w:rsid w:val="002F047B"/>
    <w:rsid w:val="002F2CD7"/>
    <w:rsid w:val="002F4A61"/>
    <w:rsid w:val="00310A9B"/>
    <w:rsid w:val="00324F48"/>
    <w:rsid w:val="00333781"/>
    <w:rsid w:val="003375BB"/>
    <w:rsid w:val="00340140"/>
    <w:rsid w:val="00341C44"/>
    <w:rsid w:val="003528E3"/>
    <w:rsid w:val="00354439"/>
    <w:rsid w:val="00363828"/>
    <w:rsid w:val="00363A9C"/>
    <w:rsid w:val="003729D4"/>
    <w:rsid w:val="00376ED3"/>
    <w:rsid w:val="003778E6"/>
    <w:rsid w:val="003836D8"/>
    <w:rsid w:val="00387258"/>
    <w:rsid w:val="003875A1"/>
    <w:rsid w:val="003A45FA"/>
    <w:rsid w:val="003B7552"/>
    <w:rsid w:val="003C4237"/>
    <w:rsid w:val="003C602C"/>
    <w:rsid w:val="003C6C18"/>
    <w:rsid w:val="003C6F53"/>
    <w:rsid w:val="003D7EF9"/>
    <w:rsid w:val="003E072C"/>
    <w:rsid w:val="003E0FBF"/>
    <w:rsid w:val="003E5E4F"/>
    <w:rsid w:val="00402B27"/>
    <w:rsid w:val="00412024"/>
    <w:rsid w:val="00414EB9"/>
    <w:rsid w:val="00415899"/>
    <w:rsid w:val="00415BED"/>
    <w:rsid w:val="00420FF6"/>
    <w:rsid w:val="004213B5"/>
    <w:rsid w:val="00421734"/>
    <w:rsid w:val="00423799"/>
    <w:rsid w:val="00425288"/>
    <w:rsid w:val="004348C2"/>
    <w:rsid w:val="00453D4D"/>
    <w:rsid w:val="0045631B"/>
    <w:rsid w:val="00456ED6"/>
    <w:rsid w:val="004605ED"/>
    <w:rsid w:val="00460B8D"/>
    <w:rsid w:val="00460E3B"/>
    <w:rsid w:val="0046366B"/>
    <w:rsid w:val="00471EA9"/>
    <w:rsid w:val="0047316A"/>
    <w:rsid w:val="00475548"/>
    <w:rsid w:val="00480612"/>
    <w:rsid w:val="00481572"/>
    <w:rsid w:val="00482A3D"/>
    <w:rsid w:val="004839FF"/>
    <w:rsid w:val="00485208"/>
    <w:rsid w:val="004927E8"/>
    <w:rsid w:val="004A6ADE"/>
    <w:rsid w:val="004B123B"/>
    <w:rsid w:val="004B1609"/>
    <w:rsid w:val="004C2AF2"/>
    <w:rsid w:val="004C598F"/>
    <w:rsid w:val="004D152C"/>
    <w:rsid w:val="004D29DC"/>
    <w:rsid w:val="004D3D8E"/>
    <w:rsid w:val="004E3264"/>
    <w:rsid w:val="004E3459"/>
    <w:rsid w:val="004F7A65"/>
    <w:rsid w:val="00502607"/>
    <w:rsid w:val="005037BD"/>
    <w:rsid w:val="00506403"/>
    <w:rsid w:val="00510E8E"/>
    <w:rsid w:val="00514F40"/>
    <w:rsid w:val="00515491"/>
    <w:rsid w:val="00520FFC"/>
    <w:rsid w:val="00527480"/>
    <w:rsid w:val="00530A52"/>
    <w:rsid w:val="00533D01"/>
    <w:rsid w:val="00537249"/>
    <w:rsid w:val="0054119C"/>
    <w:rsid w:val="00547DE3"/>
    <w:rsid w:val="00551E08"/>
    <w:rsid w:val="005618A8"/>
    <w:rsid w:val="00562A9C"/>
    <w:rsid w:val="005640E4"/>
    <w:rsid w:val="00564EB5"/>
    <w:rsid w:val="0056654C"/>
    <w:rsid w:val="0057053C"/>
    <w:rsid w:val="005706EC"/>
    <w:rsid w:val="0057217C"/>
    <w:rsid w:val="00573956"/>
    <w:rsid w:val="005753EC"/>
    <w:rsid w:val="005755E1"/>
    <w:rsid w:val="00580FB0"/>
    <w:rsid w:val="0058166C"/>
    <w:rsid w:val="00583763"/>
    <w:rsid w:val="00592532"/>
    <w:rsid w:val="005A0970"/>
    <w:rsid w:val="005A3F3F"/>
    <w:rsid w:val="005A6037"/>
    <w:rsid w:val="005B0563"/>
    <w:rsid w:val="005B294C"/>
    <w:rsid w:val="005B5859"/>
    <w:rsid w:val="005B6E61"/>
    <w:rsid w:val="005C2050"/>
    <w:rsid w:val="005C3136"/>
    <w:rsid w:val="005C378A"/>
    <w:rsid w:val="005C7299"/>
    <w:rsid w:val="005C75AE"/>
    <w:rsid w:val="005C7D21"/>
    <w:rsid w:val="005D28CA"/>
    <w:rsid w:val="005D486D"/>
    <w:rsid w:val="005D60F6"/>
    <w:rsid w:val="005E6271"/>
    <w:rsid w:val="005E7C30"/>
    <w:rsid w:val="00604393"/>
    <w:rsid w:val="0060638A"/>
    <w:rsid w:val="006100BB"/>
    <w:rsid w:val="00610B16"/>
    <w:rsid w:val="00611770"/>
    <w:rsid w:val="00612395"/>
    <w:rsid w:val="00613AAA"/>
    <w:rsid w:val="006173C2"/>
    <w:rsid w:val="00627B0E"/>
    <w:rsid w:val="006321FD"/>
    <w:rsid w:val="00636696"/>
    <w:rsid w:val="00647339"/>
    <w:rsid w:val="00660384"/>
    <w:rsid w:val="0066259A"/>
    <w:rsid w:val="006872A1"/>
    <w:rsid w:val="00690CAB"/>
    <w:rsid w:val="006933FF"/>
    <w:rsid w:val="00696950"/>
    <w:rsid w:val="006A0F9F"/>
    <w:rsid w:val="006A23C7"/>
    <w:rsid w:val="006A3EE1"/>
    <w:rsid w:val="006A69AD"/>
    <w:rsid w:val="006B1096"/>
    <w:rsid w:val="006B4992"/>
    <w:rsid w:val="006B60FB"/>
    <w:rsid w:val="006C37C9"/>
    <w:rsid w:val="006C47B5"/>
    <w:rsid w:val="006D30EE"/>
    <w:rsid w:val="006D3690"/>
    <w:rsid w:val="006D3F78"/>
    <w:rsid w:val="006D66D8"/>
    <w:rsid w:val="006D681D"/>
    <w:rsid w:val="006E0A3F"/>
    <w:rsid w:val="006E3C43"/>
    <w:rsid w:val="006F220A"/>
    <w:rsid w:val="006F7D90"/>
    <w:rsid w:val="007027AF"/>
    <w:rsid w:val="007034B1"/>
    <w:rsid w:val="00704DC7"/>
    <w:rsid w:val="00710701"/>
    <w:rsid w:val="00710EFF"/>
    <w:rsid w:val="00712B5D"/>
    <w:rsid w:val="00712DD2"/>
    <w:rsid w:val="00713D96"/>
    <w:rsid w:val="00716614"/>
    <w:rsid w:val="00721E9B"/>
    <w:rsid w:val="007240B6"/>
    <w:rsid w:val="007445D3"/>
    <w:rsid w:val="00745113"/>
    <w:rsid w:val="00746A1C"/>
    <w:rsid w:val="00747862"/>
    <w:rsid w:val="00753B79"/>
    <w:rsid w:val="007541D1"/>
    <w:rsid w:val="007611CD"/>
    <w:rsid w:val="00761D56"/>
    <w:rsid w:val="0076710C"/>
    <w:rsid w:val="0077096C"/>
    <w:rsid w:val="007714CC"/>
    <w:rsid w:val="00771AE5"/>
    <w:rsid w:val="00772CBE"/>
    <w:rsid w:val="00773172"/>
    <w:rsid w:val="0077442E"/>
    <w:rsid w:val="00774456"/>
    <w:rsid w:val="007808E6"/>
    <w:rsid w:val="00783173"/>
    <w:rsid w:val="0078408B"/>
    <w:rsid w:val="00784F94"/>
    <w:rsid w:val="00792460"/>
    <w:rsid w:val="0079283F"/>
    <w:rsid w:val="007942ED"/>
    <w:rsid w:val="0079681F"/>
    <w:rsid w:val="0079768E"/>
    <w:rsid w:val="00797C1D"/>
    <w:rsid w:val="007A3D6C"/>
    <w:rsid w:val="007A62C2"/>
    <w:rsid w:val="007B294D"/>
    <w:rsid w:val="007B341D"/>
    <w:rsid w:val="007B6561"/>
    <w:rsid w:val="007D0EDC"/>
    <w:rsid w:val="007D241C"/>
    <w:rsid w:val="007D6BAB"/>
    <w:rsid w:val="007E054E"/>
    <w:rsid w:val="007F1200"/>
    <w:rsid w:val="007F478D"/>
    <w:rsid w:val="00810737"/>
    <w:rsid w:val="008114A1"/>
    <w:rsid w:val="008121DA"/>
    <w:rsid w:val="00820E0F"/>
    <w:rsid w:val="008213A2"/>
    <w:rsid w:val="0082196D"/>
    <w:rsid w:val="00821A25"/>
    <w:rsid w:val="00821B02"/>
    <w:rsid w:val="008231BF"/>
    <w:rsid w:val="00830F36"/>
    <w:rsid w:val="008351AF"/>
    <w:rsid w:val="00836D18"/>
    <w:rsid w:val="008424EB"/>
    <w:rsid w:val="00844343"/>
    <w:rsid w:val="00851786"/>
    <w:rsid w:val="008517B5"/>
    <w:rsid w:val="00856253"/>
    <w:rsid w:val="00862ABC"/>
    <w:rsid w:val="008637D8"/>
    <w:rsid w:val="00866D9C"/>
    <w:rsid w:val="00867EA4"/>
    <w:rsid w:val="00867EA6"/>
    <w:rsid w:val="00884504"/>
    <w:rsid w:val="0089379D"/>
    <w:rsid w:val="008952EE"/>
    <w:rsid w:val="00896E7F"/>
    <w:rsid w:val="008A3132"/>
    <w:rsid w:val="008A51BA"/>
    <w:rsid w:val="008A5F5D"/>
    <w:rsid w:val="008B012E"/>
    <w:rsid w:val="008B79B2"/>
    <w:rsid w:val="008C0AE1"/>
    <w:rsid w:val="008D72F3"/>
    <w:rsid w:val="008F3340"/>
    <w:rsid w:val="00900D89"/>
    <w:rsid w:val="00902141"/>
    <w:rsid w:val="009022AD"/>
    <w:rsid w:val="00914BA4"/>
    <w:rsid w:val="009211E0"/>
    <w:rsid w:val="00922BBD"/>
    <w:rsid w:val="00925CF7"/>
    <w:rsid w:val="009323F3"/>
    <w:rsid w:val="00932A03"/>
    <w:rsid w:val="00934ECA"/>
    <w:rsid w:val="00945951"/>
    <w:rsid w:val="00951138"/>
    <w:rsid w:val="0095462F"/>
    <w:rsid w:val="00954663"/>
    <w:rsid w:val="00960392"/>
    <w:rsid w:val="0096282E"/>
    <w:rsid w:val="00962ADE"/>
    <w:rsid w:val="009702D0"/>
    <w:rsid w:val="00970EAD"/>
    <w:rsid w:val="009725F8"/>
    <w:rsid w:val="00981E73"/>
    <w:rsid w:val="009825F3"/>
    <w:rsid w:val="009827BC"/>
    <w:rsid w:val="00982CB1"/>
    <w:rsid w:val="00985226"/>
    <w:rsid w:val="009862EA"/>
    <w:rsid w:val="0099141B"/>
    <w:rsid w:val="00994FE0"/>
    <w:rsid w:val="009A12CB"/>
    <w:rsid w:val="009B218E"/>
    <w:rsid w:val="009B61C4"/>
    <w:rsid w:val="009C3856"/>
    <w:rsid w:val="009C56CE"/>
    <w:rsid w:val="009C5B50"/>
    <w:rsid w:val="009D044D"/>
    <w:rsid w:val="009D537E"/>
    <w:rsid w:val="009D614B"/>
    <w:rsid w:val="009E2C7F"/>
    <w:rsid w:val="009E358C"/>
    <w:rsid w:val="009F068E"/>
    <w:rsid w:val="009F0AF3"/>
    <w:rsid w:val="009F339C"/>
    <w:rsid w:val="009F5675"/>
    <w:rsid w:val="00A008D5"/>
    <w:rsid w:val="00A00CD4"/>
    <w:rsid w:val="00A025D4"/>
    <w:rsid w:val="00A02712"/>
    <w:rsid w:val="00A05B52"/>
    <w:rsid w:val="00A1143E"/>
    <w:rsid w:val="00A119D3"/>
    <w:rsid w:val="00A1323A"/>
    <w:rsid w:val="00A144FC"/>
    <w:rsid w:val="00A15EF6"/>
    <w:rsid w:val="00A220EF"/>
    <w:rsid w:val="00A2412B"/>
    <w:rsid w:val="00A27561"/>
    <w:rsid w:val="00A37537"/>
    <w:rsid w:val="00A40D2E"/>
    <w:rsid w:val="00A41C50"/>
    <w:rsid w:val="00A4330D"/>
    <w:rsid w:val="00A51DDA"/>
    <w:rsid w:val="00A53DF7"/>
    <w:rsid w:val="00A55C79"/>
    <w:rsid w:val="00A6137D"/>
    <w:rsid w:val="00A64A0F"/>
    <w:rsid w:val="00A74E03"/>
    <w:rsid w:val="00A81CB6"/>
    <w:rsid w:val="00A84E20"/>
    <w:rsid w:val="00A91779"/>
    <w:rsid w:val="00AA1A53"/>
    <w:rsid w:val="00AA3D5B"/>
    <w:rsid w:val="00AA4433"/>
    <w:rsid w:val="00AA4C70"/>
    <w:rsid w:val="00AA71D0"/>
    <w:rsid w:val="00AB1D00"/>
    <w:rsid w:val="00AB1F9E"/>
    <w:rsid w:val="00AC3561"/>
    <w:rsid w:val="00AC38CA"/>
    <w:rsid w:val="00AC7125"/>
    <w:rsid w:val="00AD4C84"/>
    <w:rsid w:val="00AD5B55"/>
    <w:rsid w:val="00AE5D2A"/>
    <w:rsid w:val="00AE7331"/>
    <w:rsid w:val="00AE73E7"/>
    <w:rsid w:val="00AF1F9E"/>
    <w:rsid w:val="00AF28E1"/>
    <w:rsid w:val="00B01EA5"/>
    <w:rsid w:val="00B04384"/>
    <w:rsid w:val="00B04CEF"/>
    <w:rsid w:val="00B06158"/>
    <w:rsid w:val="00B14394"/>
    <w:rsid w:val="00B1547B"/>
    <w:rsid w:val="00B16A79"/>
    <w:rsid w:val="00B17424"/>
    <w:rsid w:val="00B2283B"/>
    <w:rsid w:val="00B232E8"/>
    <w:rsid w:val="00B26E49"/>
    <w:rsid w:val="00B33806"/>
    <w:rsid w:val="00B35144"/>
    <w:rsid w:val="00B44D38"/>
    <w:rsid w:val="00B457D1"/>
    <w:rsid w:val="00B46E53"/>
    <w:rsid w:val="00B50A86"/>
    <w:rsid w:val="00B53C47"/>
    <w:rsid w:val="00B72A67"/>
    <w:rsid w:val="00B74C49"/>
    <w:rsid w:val="00B8176B"/>
    <w:rsid w:val="00B907BE"/>
    <w:rsid w:val="00B9762E"/>
    <w:rsid w:val="00BA30B3"/>
    <w:rsid w:val="00BA45F9"/>
    <w:rsid w:val="00BA64BA"/>
    <w:rsid w:val="00BA681C"/>
    <w:rsid w:val="00BB33CE"/>
    <w:rsid w:val="00BC557A"/>
    <w:rsid w:val="00BC7E4B"/>
    <w:rsid w:val="00BD0DC8"/>
    <w:rsid w:val="00BE034E"/>
    <w:rsid w:val="00BE067B"/>
    <w:rsid w:val="00BE3019"/>
    <w:rsid w:val="00BE5882"/>
    <w:rsid w:val="00BE58FD"/>
    <w:rsid w:val="00BE6B62"/>
    <w:rsid w:val="00BF3B28"/>
    <w:rsid w:val="00BF4BF6"/>
    <w:rsid w:val="00C01A56"/>
    <w:rsid w:val="00C0241D"/>
    <w:rsid w:val="00C02F2E"/>
    <w:rsid w:val="00C06898"/>
    <w:rsid w:val="00C06E19"/>
    <w:rsid w:val="00C06EA6"/>
    <w:rsid w:val="00C1335E"/>
    <w:rsid w:val="00C1520E"/>
    <w:rsid w:val="00C16844"/>
    <w:rsid w:val="00C27C52"/>
    <w:rsid w:val="00C402B8"/>
    <w:rsid w:val="00C472D6"/>
    <w:rsid w:val="00C5027B"/>
    <w:rsid w:val="00C51508"/>
    <w:rsid w:val="00C6523B"/>
    <w:rsid w:val="00C73945"/>
    <w:rsid w:val="00C74676"/>
    <w:rsid w:val="00C76B81"/>
    <w:rsid w:val="00C820D5"/>
    <w:rsid w:val="00C826CB"/>
    <w:rsid w:val="00C858A7"/>
    <w:rsid w:val="00C85B00"/>
    <w:rsid w:val="00C940F3"/>
    <w:rsid w:val="00C94A7F"/>
    <w:rsid w:val="00C96DE6"/>
    <w:rsid w:val="00C97C8F"/>
    <w:rsid w:val="00CA0577"/>
    <w:rsid w:val="00CA26D4"/>
    <w:rsid w:val="00CA4AED"/>
    <w:rsid w:val="00CA5D5B"/>
    <w:rsid w:val="00CA7602"/>
    <w:rsid w:val="00CB27C8"/>
    <w:rsid w:val="00CB32BD"/>
    <w:rsid w:val="00CB4199"/>
    <w:rsid w:val="00CB4AAE"/>
    <w:rsid w:val="00CB6656"/>
    <w:rsid w:val="00CB7C2B"/>
    <w:rsid w:val="00CD2808"/>
    <w:rsid w:val="00CD2C37"/>
    <w:rsid w:val="00CE4986"/>
    <w:rsid w:val="00CE502E"/>
    <w:rsid w:val="00CF1763"/>
    <w:rsid w:val="00CF3411"/>
    <w:rsid w:val="00CF4F4F"/>
    <w:rsid w:val="00D01D56"/>
    <w:rsid w:val="00D0614E"/>
    <w:rsid w:val="00D15A8D"/>
    <w:rsid w:val="00D176D6"/>
    <w:rsid w:val="00D24BF0"/>
    <w:rsid w:val="00D25167"/>
    <w:rsid w:val="00D25218"/>
    <w:rsid w:val="00D35FCA"/>
    <w:rsid w:val="00D367AB"/>
    <w:rsid w:val="00D36F51"/>
    <w:rsid w:val="00D37183"/>
    <w:rsid w:val="00D44396"/>
    <w:rsid w:val="00D50DD7"/>
    <w:rsid w:val="00D5267C"/>
    <w:rsid w:val="00D52E31"/>
    <w:rsid w:val="00D5658D"/>
    <w:rsid w:val="00D57340"/>
    <w:rsid w:val="00D57878"/>
    <w:rsid w:val="00D71512"/>
    <w:rsid w:val="00D77691"/>
    <w:rsid w:val="00D80DDA"/>
    <w:rsid w:val="00D811CE"/>
    <w:rsid w:val="00D81F2C"/>
    <w:rsid w:val="00D86D8A"/>
    <w:rsid w:val="00D9100C"/>
    <w:rsid w:val="00D93273"/>
    <w:rsid w:val="00DB7346"/>
    <w:rsid w:val="00DC1437"/>
    <w:rsid w:val="00DC5D31"/>
    <w:rsid w:val="00DD02D3"/>
    <w:rsid w:val="00DD260A"/>
    <w:rsid w:val="00DE0E9A"/>
    <w:rsid w:val="00DE1FA0"/>
    <w:rsid w:val="00DE681E"/>
    <w:rsid w:val="00DE7522"/>
    <w:rsid w:val="00DF65E6"/>
    <w:rsid w:val="00E01F32"/>
    <w:rsid w:val="00E0643F"/>
    <w:rsid w:val="00E15825"/>
    <w:rsid w:val="00E22CA4"/>
    <w:rsid w:val="00E35566"/>
    <w:rsid w:val="00E368C0"/>
    <w:rsid w:val="00E436E9"/>
    <w:rsid w:val="00E43D77"/>
    <w:rsid w:val="00E47443"/>
    <w:rsid w:val="00E5035D"/>
    <w:rsid w:val="00E51374"/>
    <w:rsid w:val="00E5539D"/>
    <w:rsid w:val="00E56CE7"/>
    <w:rsid w:val="00E60E22"/>
    <w:rsid w:val="00E615E1"/>
    <w:rsid w:val="00E706EB"/>
    <w:rsid w:val="00E71A30"/>
    <w:rsid w:val="00E84E64"/>
    <w:rsid w:val="00E9159A"/>
    <w:rsid w:val="00EA2614"/>
    <w:rsid w:val="00EA440A"/>
    <w:rsid w:val="00EA784E"/>
    <w:rsid w:val="00EB50F0"/>
    <w:rsid w:val="00EB7302"/>
    <w:rsid w:val="00EC692B"/>
    <w:rsid w:val="00ED5FDF"/>
    <w:rsid w:val="00ED7DF7"/>
    <w:rsid w:val="00EE1C7B"/>
    <w:rsid w:val="00EE6EE6"/>
    <w:rsid w:val="00EF5E16"/>
    <w:rsid w:val="00F055B9"/>
    <w:rsid w:val="00F079E3"/>
    <w:rsid w:val="00F1186F"/>
    <w:rsid w:val="00F23CF1"/>
    <w:rsid w:val="00F2503F"/>
    <w:rsid w:val="00F2521E"/>
    <w:rsid w:val="00F304DC"/>
    <w:rsid w:val="00F311CF"/>
    <w:rsid w:val="00F34EC4"/>
    <w:rsid w:val="00F36EF8"/>
    <w:rsid w:val="00F405E5"/>
    <w:rsid w:val="00F4106C"/>
    <w:rsid w:val="00F50B25"/>
    <w:rsid w:val="00F55B95"/>
    <w:rsid w:val="00F57945"/>
    <w:rsid w:val="00F61907"/>
    <w:rsid w:val="00F6675A"/>
    <w:rsid w:val="00F6682C"/>
    <w:rsid w:val="00F736BC"/>
    <w:rsid w:val="00F74868"/>
    <w:rsid w:val="00F758D2"/>
    <w:rsid w:val="00F75F70"/>
    <w:rsid w:val="00F8219E"/>
    <w:rsid w:val="00F952EC"/>
    <w:rsid w:val="00F96224"/>
    <w:rsid w:val="00F965F7"/>
    <w:rsid w:val="00FA1AF3"/>
    <w:rsid w:val="00FA44EA"/>
    <w:rsid w:val="00FC5DB8"/>
    <w:rsid w:val="00FD3747"/>
    <w:rsid w:val="00FE263D"/>
    <w:rsid w:val="00FF3159"/>
    <w:rsid w:val="00FF41AD"/>
    <w:rsid w:val="04755C2D"/>
    <w:rsid w:val="07B4B104"/>
    <w:rsid w:val="0AA6D3FF"/>
    <w:rsid w:val="0BB53E74"/>
    <w:rsid w:val="0D84D237"/>
    <w:rsid w:val="0DA1B503"/>
    <w:rsid w:val="0E5457AF"/>
    <w:rsid w:val="100E2B0A"/>
    <w:rsid w:val="11064F6E"/>
    <w:rsid w:val="11873E0C"/>
    <w:rsid w:val="12A4B92D"/>
    <w:rsid w:val="12A69F64"/>
    <w:rsid w:val="1414C363"/>
    <w:rsid w:val="15223972"/>
    <w:rsid w:val="1624F3BD"/>
    <w:rsid w:val="17DC7CCC"/>
    <w:rsid w:val="1A712883"/>
    <w:rsid w:val="1B95312E"/>
    <w:rsid w:val="1C98C3D7"/>
    <w:rsid w:val="1D4891E8"/>
    <w:rsid w:val="1E6659B4"/>
    <w:rsid w:val="1EB86D92"/>
    <w:rsid w:val="1F607AB4"/>
    <w:rsid w:val="1FA94B69"/>
    <w:rsid w:val="1FB86EC7"/>
    <w:rsid w:val="218B8225"/>
    <w:rsid w:val="2327C360"/>
    <w:rsid w:val="25029288"/>
    <w:rsid w:val="250FDA96"/>
    <w:rsid w:val="284AF982"/>
    <w:rsid w:val="2910BF80"/>
    <w:rsid w:val="29EC8398"/>
    <w:rsid w:val="2CDBCC33"/>
    <w:rsid w:val="306337E2"/>
    <w:rsid w:val="30E2C942"/>
    <w:rsid w:val="32A1228A"/>
    <w:rsid w:val="32EB70A0"/>
    <w:rsid w:val="36871F54"/>
    <w:rsid w:val="36B20533"/>
    <w:rsid w:val="36F9DFC0"/>
    <w:rsid w:val="37B64D60"/>
    <w:rsid w:val="383D0F7F"/>
    <w:rsid w:val="38988482"/>
    <w:rsid w:val="39786B95"/>
    <w:rsid w:val="3A2DFFE6"/>
    <w:rsid w:val="3A71484F"/>
    <w:rsid w:val="3B7574C3"/>
    <w:rsid w:val="3C1260A1"/>
    <w:rsid w:val="3C2C7848"/>
    <w:rsid w:val="3E08E9BF"/>
    <w:rsid w:val="3E722765"/>
    <w:rsid w:val="3EAD4463"/>
    <w:rsid w:val="4115330B"/>
    <w:rsid w:val="4250403B"/>
    <w:rsid w:val="42675DF4"/>
    <w:rsid w:val="46C47488"/>
    <w:rsid w:val="475A4C9A"/>
    <w:rsid w:val="4A50EC98"/>
    <w:rsid w:val="4C4F1110"/>
    <w:rsid w:val="4EDC4314"/>
    <w:rsid w:val="509BCA2E"/>
    <w:rsid w:val="524FFD47"/>
    <w:rsid w:val="526B4F0F"/>
    <w:rsid w:val="537639D6"/>
    <w:rsid w:val="53DF10C6"/>
    <w:rsid w:val="54253463"/>
    <w:rsid w:val="571051D0"/>
    <w:rsid w:val="574F3889"/>
    <w:rsid w:val="58AB5BDA"/>
    <w:rsid w:val="590B9467"/>
    <w:rsid w:val="5A8F951F"/>
    <w:rsid w:val="5B310C99"/>
    <w:rsid w:val="5D808A0F"/>
    <w:rsid w:val="5F0E9B8E"/>
    <w:rsid w:val="60B82AE9"/>
    <w:rsid w:val="65374FF4"/>
    <w:rsid w:val="65D13C87"/>
    <w:rsid w:val="68F73F86"/>
    <w:rsid w:val="69642358"/>
    <w:rsid w:val="6AD65AEC"/>
    <w:rsid w:val="6B39E7E6"/>
    <w:rsid w:val="6CC4B3A0"/>
    <w:rsid w:val="6D0ADB2A"/>
    <w:rsid w:val="6D9EE7D0"/>
    <w:rsid w:val="6E49B195"/>
    <w:rsid w:val="705EA7A4"/>
    <w:rsid w:val="7323E0CC"/>
    <w:rsid w:val="742BED7C"/>
    <w:rsid w:val="7553BF96"/>
    <w:rsid w:val="767E9D06"/>
    <w:rsid w:val="774C2642"/>
    <w:rsid w:val="782AD83F"/>
    <w:rsid w:val="793C252A"/>
    <w:rsid w:val="7982A636"/>
    <w:rsid w:val="79AFA3E7"/>
    <w:rsid w:val="79BD6D00"/>
    <w:rsid w:val="7A3F9607"/>
    <w:rsid w:val="7AB8A465"/>
    <w:rsid w:val="7BB43428"/>
    <w:rsid w:val="7CDE91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33A834"/>
  <w15:chartTrackingRefBased/>
  <w15:docId w15:val="{CA963C35-FBAB-433B-BC07-5E5C2547D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uiPriority="98"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qFormat/>
    <w:rsid w:val="009725F8"/>
  </w:style>
  <w:style w:type="paragraph" w:styleId="Heading1">
    <w:name w:val="heading 1"/>
    <w:basedOn w:val="Normal"/>
    <w:link w:val="Heading1Char"/>
    <w:uiPriority w:val="9"/>
    <w:rsid w:val="001E1A76"/>
    <w:pPr>
      <w:jc w:val="center"/>
      <w:outlineLvl w:val="0"/>
    </w:pPr>
    <w:rPr>
      <w:b/>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681F"/>
    <w:pPr>
      <w:ind w:left="720"/>
      <w:contextualSpacing/>
    </w:pPr>
  </w:style>
  <w:style w:type="table" w:styleId="TableGrid">
    <w:name w:val="Table Grid"/>
    <w:basedOn w:val="TableNormal"/>
    <w:uiPriority w:val="59"/>
    <w:rsid w:val="003C6F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rsid w:val="001E1A76"/>
    <w:pPr>
      <w:spacing w:before="240" w:after="240"/>
      <w:ind w:left="173"/>
      <w:contextualSpacing/>
    </w:pPr>
    <w:rPr>
      <w:rFonts w:asciiTheme="majorHAnsi" w:eastAsiaTheme="majorEastAsia" w:hAnsiTheme="majorHAnsi" w:cstheme="majorBidi"/>
      <w:color w:val="21807D" w:themeColor="accent2"/>
      <w:kern w:val="28"/>
      <w:sz w:val="44"/>
      <w:szCs w:val="56"/>
    </w:rPr>
  </w:style>
  <w:style w:type="character" w:customStyle="1" w:styleId="TitleChar">
    <w:name w:val="Title Char"/>
    <w:basedOn w:val="DefaultParagraphFont"/>
    <w:link w:val="Title"/>
    <w:uiPriority w:val="1"/>
    <w:rsid w:val="008C0AE1"/>
    <w:rPr>
      <w:rFonts w:asciiTheme="majorHAnsi" w:eastAsiaTheme="majorEastAsia" w:hAnsiTheme="majorHAnsi" w:cstheme="majorBidi"/>
      <w:color w:val="21807D" w:themeColor="accent2"/>
      <w:kern w:val="28"/>
      <w:sz w:val="44"/>
      <w:szCs w:val="56"/>
    </w:rPr>
  </w:style>
  <w:style w:type="paragraph" w:customStyle="1" w:styleId="CheckList">
    <w:name w:val="CheckList"/>
    <w:basedOn w:val="ListParagraph"/>
    <w:semiHidden/>
    <w:qFormat/>
    <w:rsid w:val="00716614"/>
    <w:pPr>
      <w:numPr>
        <w:numId w:val="1"/>
      </w:numPr>
      <w:spacing w:before="120"/>
    </w:pPr>
    <w:rPr>
      <w:rFonts w:cs="Tahoma"/>
    </w:rPr>
  </w:style>
  <w:style w:type="character" w:styleId="Strong">
    <w:name w:val="Strong"/>
    <w:basedOn w:val="DefaultParagraphFont"/>
    <w:uiPriority w:val="22"/>
    <w:semiHidden/>
    <w:qFormat/>
    <w:rsid w:val="004839FF"/>
    <w:rPr>
      <w:rFonts w:asciiTheme="majorHAnsi" w:hAnsiTheme="majorHAnsi"/>
      <w:b/>
      <w:bCs/>
      <w:color w:val="21807D" w:themeColor="accent2"/>
    </w:rPr>
  </w:style>
  <w:style w:type="character" w:styleId="Emphasis">
    <w:name w:val="Emphasis"/>
    <w:basedOn w:val="DefaultParagraphFont"/>
    <w:uiPriority w:val="20"/>
    <w:semiHidden/>
    <w:qFormat/>
    <w:rsid w:val="00B26E49"/>
    <w:rPr>
      <w:i w:val="0"/>
      <w:iCs/>
      <w:sz w:val="24"/>
    </w:rPr>
  </w:style>
  <w:style w:type="character" w:styleId="IntenseEmphasis">
    <w:name w:val="Intense Emphasis"/>
    <w:basedOn w:val="DefaultParagraphFont"/>
    <w:uiPriority w:val="21"/>
    <w:semiHidden/>
    <w:rsid w:val="00DC5D31"/>
    <w:rPr>
      <w:i/>
      <w:iCs/>
      <w:color w:val="000000" w:themeColor="text1"/>
    </w:rPr>
  </w:style>
  <w:style w:type="paragraph" w:styleId="NoSpacing">
    <w:name w:val="No Spacing"/>
    <w:uiPriority w:val="1"/>
    <w:semiHidden/>
    <w:qFormat/>
    <w:rsid w:val="00DC5D31"/>
    <w:rPr>
      <w:color w:val="000000" w:themeColor="text1"/>
    </w:rPr>
  </w:style>
  <w:style w:type="paragraph" w:styleId="Header">
    <w:name w:val="header"/>
    <w:basedOn w:val="Normal"/>
    <w:link w:val="HeaderChar"/>
    <w:uiPriority w:val="99"/>
    <w:rsid w:val="001E1A76"/>
    <w:pPr>
      <w:tabs>
        <w:tab w:val="center" w:pos="4680"/>
        <w:tab w:val="right" w:pos="9360"/>
      </w:tabs>
    </w:pPr>
    <w:rPr>
      <w:i/>
      <w:color w:val="353535" w:themeColor="text2"/>
    </w:rPr>
  </w:style>
  <w:style w:type="character" w:customStyle="1" w:styleId="HeaderChar">
    <w:name w:val="Header Char"/>
    <w:basedOn w:val="DefaultParagraphFont"/>
    <w:link w:val="Header"/>
    <w:uiPriority w:val="99"/>
    <w:rsid w:val="001E1A76"/>
    <w:rPr>
      <w:i/>
      <w:color w:val="353535" w:themeColor="text2"/>
    </w:rPr>
  </w:style>
  <w:style w:type="paragraph" w:styleId="Footer">
    <w:name w:val="footer"/>
    <w:basedOn w:val="Normal"/>
    <w:link w:val="FooterChar"/>
    <w:uiPriority w:val="99"/>
    <w:rsid w:val="00DC5D31"/>
    <w:pPr>
      <w:tabs>
        <w:tab w:val="center" w:pos="4680"/>
        <w:tab w:val="right" w:pos="9360"/>
      </w:tabs>
    </w:pPr>
  </w:style>
  <w:style w:type="character" w:customStyle="1" w:styleId="FooterChar">
    <w:name w:val="Footer Char"/>
    <w:basedOn w:val="DefaultParagraphFont"/>
    <w:link w:val="Footer"/>
    <w:uiPriority w:val="99"/>
    <w:rsid w:val="001E1A76"/>
  </w:style>
  <w:style w:type="paragraph" w:styleId="Subtitle">
    <w:name w:val="Subtitle"/>
    <w:basedOn w:val="Normal"/>
    <w:next w:val="Normal"/>
    <w:link w:val="SubtitleChar"/>
    <w:uiPriority w:val="11"/>
    <w:semiHidden/>
    <w:qFormat/>
    <w:rsid w:val="00F74868"/>
    <w:pPr>
      <w:numPr>
        <w:ilvl w:val="1"/>
      </w:numPr>
      <w:spacing w:before="240" w:after="240"/>
      <w:ind w:left="170"/>
      <w:jc w:val="center"/>
    </w:pPr>
    <w:rPr>
      <w:rFonts w:asciiTheme="majorHAnsi" w:eastAsiaTheme="minorEastAsia" w:hAnsiTheme="majorHAnsi"/>
      <w:b/>
      <w:color w:val="FFFFFF" w:themeColor="background1"/>
      <w:spacing w:val="15"/>
      <w:sz w:val="32"/>
    </w:rPr>
  </w:style>
  <w:style w:type="character" w:customStyle="1" w:styleId="SubtitleChar">
    <w:name w:val="Subtitle Char"/>
    <w:basedOn w:val="DefaultParagraphFont"/>
    <w:link w:val="Subtitle"/>
    <w:uiPriority w:val="11"/>
    <w:semiHidden/>
    <w:rsid w:val="00BE6B62"/>
    <w:rPr>
      <w:rFonts w:asciiTheme="majorHAnsi" w:eastAsiaTheme="minorEastAsia" w:hAnsiTheme="majorHAnsi"/>
      <w:b/>
      <w:color w:val="FFFFFF" w:themeColor="background1"/>
      <w:spacing w:val="15"/>
      <w:sz w:val="32"/>
    </w:rPr>
  </w:style>
  <w:style w:type="character" w:customStyle="1" w:styleId="Heading1Char">
    <w:name w:val="Heading 1 Char"/>
    <w:basedOn w:val="DefaultParagraphFont"/>
    <w:link w:val="Heading1"/>
    <w:uiPriority w:val="9"/>
    <w:rsid w:val="001E1A76"/>
    <w:rPr>
      <w:b/>
      <w:color w:val="FFFFFF" w:themeColor="background1"/>
    </w:rPr>
  </w:style>
  <w:style w:type="character" w:styleId="PlaceholderText">
    <w:name w:val="Placeholder Text"/>
    <w:basedOn w:val="DefaultParagraphFont"/>
    <w:uiPriority w:val="99"/>
    <w:semiHidden/>
    <w:rsid w:val="001E1A76"/>
    <w:rPr>
      <w:color w:val="808080"/>
    </w:rPr>
  </w:style>
  <w:style w:type="paragraph" w:styleId="ListNumber">
    <w:name w:val="List Number"/>
    <w:basedOn w:val="Normal"/>
    <w:uiPriority w:val="98"/>
    <w:qFormat/>
    <w:rsid w:val="008C0AE1"/>
    <w:pPr>
      <w:numPr>
        <w:numId w:val="11"/>
      </w:numPr>
      <w:contextualSpacing/>
    </w:pPr>
  </w:style>
  <w:style w:type="character" w:styleId="Hyperlink">
    <w:name w:val="Hyperlink"/>
    <w:basedOn w:val="DefaultParagraphFont"/>
    <w:uiPriority w:val="99"/>
    <w:unhideWhenUsed/>
    <w:rsid w:val="00CB7C2B"/>
    <w:rPr>
      <w:color w:val="0000FF" w:themeColor="hyperlink"/>
      <w:u w:val="single"/>
    </w:rPr>
  </w:style>
  <w:style w:type="character" w:styleId="UnresolvedMention">
    <w:name w:val="Unresolved Mention"/>
    <w:basedOn w:val="DefaultParagraphFont"/>
    <w:uiPriority w:val="99"/>
    <w:semiHidden/>
    <w:rsid w:val="00CB7C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83195">
      <w:bodyDiv w:val="1"/>
      <w:marLeft w:val="0"/>
      <w:marRight w:val="0"/>
      <w:marTop w:val="0"/>
      <w:marBottom w:val="0"/>
      <w:divBdr>
        <w:top w:val="none" w:sz="0" w:space="0" w:color="auto"/>
        <w:left w:val="none" w:sz="0" w:space="0" w:color="auto"/>
        <w:bottom w:val="none" w:sz="0" w:space="0" w:color="auto"/>
        <w:right w:val="none" w:sz="0" w:space="0" w:color="auto"/>
      </w:divBdr>
    </w:div>
    <w:div w:id="477261376">
      <w:bodyDiv w:val="1"/>
      <w:marLeft w:val="0"/>
      <w:marRight w:val="0"/>
      <w:marTop w:val="0"/>
      <w:marBottom w:val="0"/>
      <w:divBdr>
        <w:top w:val="none" w:sz="0" w:space="0" w:color="auto"/>
        <w:left w:val="none" w:sz="0" w:space="0" w:color="auto"/>
        <w:bottom w:val="none" w:sz="0" w:space="0" w:color="auto"/>
        <w:right w:val="none" w:sz="0" w:space="0" w:color="auto"/>
      </w:divBdr>
    </w:div>
    <w:div w:id="693656321">
      <w:bodyDiv w:val="1"/>
      <w:marLeft w:val="0"/>
      <w:marRight w:val="0"/>
      <w:marTop w:val="0"/>
      <w:marBottom w:val="0"/>
      <w:divBdr>
        <w:top w:val="none" w:sz="0" w:space="0" w:color="auto"/>
        <w:left w:val="none" w:sz="0" w:space="0" w:color="auto"/>
        <w:bottom w:val="none" w:sz="0" w:space="0" w:color="auto"/>
        <w:right w:val="none" w:sz="0" w:space="0" w:color="auto"/>
      </w:divBdr>
    </w:div>
    <w:div w:id="761686822">
      <w:bodyDiv w:val="1"/>
      <w:marLeft w:val="0"/>
      <w:marRight w:val="0"/>
      <w:marTop w:val="0"/>
      <w:marBottom w:val="0"/>
      <w:divBdr>
        <w:top w:val="none" w:sz="0" w:space="0" w:color="auto"/>
        <w:left w:val="none" w:sz="0" w:space="0" w:color="auto"/>
        <w:bottom w:val="none" w:sz="0" w:space="0" w:color="auto"/>
        <w:right w:val="none" w:sz="0" w:space="0" w:color="auto"/>
      </w:divBdr>
    </w:div>
    <w:div w:id="774011215">
      <w:bodyDiv w:val="1"/>
      <w:marLeft w:val="0"/>
      <w:marRight w:val="0"/>
      <w:marTop w:val="0"/>
      <w:marBottom w:val="0"/>
      <w:divBdr>
        <w:top w:val="none" w:sz="0" w:space="0" w:color="auto"/>
        <w:left w:val="none" w:sz="0" w:space="0" w:color="auto"/>
        <w:bottom w:val="none" w:sz="0" w:space="0" w:color="auto"/>
        <w:right w:val="none" w:sz="0" w:space="0" w:color="auto"/>
      </w:divBdr>
    </w:div>
    <w:div w:id="1021976964">
      <w:bodyDiv w:val="1"/>
      <w:marLeft w:val="0"/>
      <w:marRight w:val="0"/>
      <w:marTop w:val="0"/>
      <w:marBottom w:val="0"/>
      <w:divBdr>
        <w:top w:val="none" w:sz="0" w:space="0" w:color="auto"/>
        <w:left w:val="none" w:sz="0" w:space="0" w:color="auto"/>
        <w:bottom w:val="none" w:sz="0" w:space="0" w:color="auto"/>
        <w:right w:val="none" w:sz="0" w:space="0" w:color="auto"/>
      </w:divBdr>
    </w:div>
    <w:div w:id="1048264966">
      <w:bodyDiv w:val="1"/>
      <w:marLeft w:val="0"/>
      <w:marRight w:val="0"/>
      <w:marTop w:val="0"/>
      <w:marBottom w:val="0"/>
      <w:divBdr>
        <w:top w:val="none" w:sz="0" w:space="0" w:color="auto"/>
        <w:left w:val="none" w:sz="0" w:space="0" w:color="auto"/>
        <w:bottom w:val="none" w:sz="0" w:space="0" w:color="auto"/>
        <w:right w:val="none" w:sz="0" w:space="0" w:color="auto"/>
      </w:divBdr>
    </w:div>
    <w:div w:id="1130199170">
      <w:bodyDiv w:val="1"/>
      <w:marLeft w:val="0"/>
      <w:marRight w:val="0"/>
      <w:marTop w:val="0"/>
      <w:marBottom w:val="0"/>
      <w:divBdr>
        <w:top w:val="none" w:sz="0" w:space="0" w:color="auto"/>
        <w:left w:val="none" w:sz="0" w:space="0" w:color="auto"/>
        <w:bottom w:val="none" w:sz="0" w:space="0" w:color="auto"/>
        <w:right w:val="none" w:sz="0" w:space="0" w:color="auto"/>
      </w:divBdr>
    </w:div>
    <w:div w:id="1500265352">
      <w:bodyDiv w:val="1"/>
      <w:marLeft w:val="0"/>
      <w:marRight w:val="0"/>
      <w:marTop w:val="0"/>
      <w:marBottom w:val="0"/>
      <w:divBdr>
        <w:top w:val="none" w:sz="0" w:space="0" w:color="auto"/>
        <w:left w:val="none" w:sz="0" w:space="0" w:color="auto"/>
        <w:bottom w:val="none" w:sz="0" w:space="0" w:color="auto"/>
        <w:right w:val="none" w:sz="0" w:space="0" w:color="auto"/>
      </w:divBdr>
    </w:div>
    <w:div w:id="1531188789">
      <w:bodyDiv w:val="1"/>
      <w:marLeft w:val="0"/>
      <w:marRight w:val="0"/>
      <w:marTop w:val="0"/>
      <w:marBottom w:val="0"/>
      <w:divBdr>
        <w:top w:val="none" w:sz="0" w:space="0" w:color="auto"/>
        <w:left w:val="none" w:sz="0" w:space="0" w:color="auto"/>
        <w:bottom w:val="none" w:sz="0" w:space="0" w:color="auto"/>
        <w:right w:val="none" w:sz="0" w:space="0" w:color="auto"/>
      </w:divBdr>
    </w:div>
    <w:div w:id="1536770556">
      <w:bodyDiv w:val="1"/>
      <w:marLeft w:val="0"/>
      <w:marRight w:val="0"/>
      <w:marTop w:val="0"/>
      <w:marBottom w:val="0"/>
      <w:divBdr>
        <w:top w:val="none" w:sz="0" w:space="0" w:color="auto"/>
        <w:left w:val="none" w:sz="0" w:space="0" w:color="auto"/>
        <w:bottom w:val="none" w:sz="0" w:space="0" w:color="auto"/>
        <w:right w:val="none" w:sz="0" w:space="0" w:color="auto"/>
      </w:divBdr>
      <w:divsChild>
        <w:div w:id="493105865">
          <w:marLeft w:val="0"/>
          <w:marRight w:val="0"/>
          <w:marTop w:val="0"/>
          <w:marBottom w:val="0"/>
          <w:divBdr>
            <w:top w:val="none" w:sz="0" w:space="0" w:color="auto"/>
            <w:left w:val="none" w:sz="0" w:space="0" w:color="auto"/>
            <w:bottom w:val="none" w:sz="0" w:space="0" w:color="auto"/>
            <w:right w:val="none" w:sz="0" w:space="0" w:color="auto"/>
          </w:divBdr>
        </w:div>
      </w:divsChild>
    </w:div>
    <w:div w:id="1625188411">
      <w:bodyDiv w:val="1"/>
      <w:marLeft w:val="0"/>
      <w:marRight w:val="0"/>
      <w:marTop w:val="0"/>
      <w:marBottom w:val="0"/>
      <w:divBdr>
        <w:top w:val="none" w:sz="0" w:space="0" w:color="auto"/>
        <w:left w:val="none" w:sz="0" w:space="0" w:color="auto"/>
        <w:bottom w:val="none" w:sz="0" w:space="0" w:color="auto"/>
        <w:right w:val="none" w:sz="0" w:space="0" w:color="auto"/>
      </w:divBdr>
    </w:div>
    <w:div w:id="1731079566">
      <w:bodyDiv w:val="1"/>
      <w:marLeft w:val="0"/>
      <w:marRight w:val="0"/>
      <w:marTop w:val="0"/>
      <w:marBottom w:val="0"/>
      <w:divBdr>
        <w:top w:val="none" w:sz="0" w:space="0" w:color="auto"/>
        <w:left w:val="none" w:sz="0" w:space="0" w:color="auto"/>
        <w:bottom w:val="none" w:sz="0" w:space="0" w:color="auto"/>
        <w:right w:val="none" w:sz="0" w:space="0" w:color="auto"/>
      </w:divBdr>
    </w:div>
    <w:div w:id="1810587071">
      <w:bodyDiv w:val="1"/>
      <w:marLeft w:val="0"/>
      <w:marRight w:val="0"/>
      <w:marTop w:val="0"/>
      <w:marBottom w:val="0"/>
      <w:divBdr>
        <w:top w:val="none" w:sz="0" w:space="0" w:color="auto"/>
        <w:left w:val="none" w:sz="0" w:space="0" w:color="auto"/>
        <w:bottom w:val="none" w:sz="0" w:space="0" w:color="auto"/>
        <w:right w:val="none" w:sz="0" w:space="0" w:color="auto"/>
      </w:divBdr>
    </w:div>
    <w:div w:id="1833520592">
      <w:bodyDiv w:val="1"/>
      <w:marLeft w:val="0"/>
      <w:marRight w:val="0"/>
      <w:marTop w:val="0"/>
      <w:marBottom w:val="0"/>
      <w:divBdr>
        <w:top w:val="none" w:sz="0" w:space="0" w:color="auto"/>
        <w:left w:val="none" w:sz="0" w:space="0" w:color="auto"/>
        <w:bottom w:val="none" w:sz="0" w:space="0" w:color="auto"/>
        <w:right w:val="none" w:sz="0" w:space="0" w:color="auto"/>
      </w:divBdr>
    </w:div>
    <w:div w:id="1840347713">
      <w:bodyDiv w:val="1"/>
      <w:marLeft w:val="0"/>
      <w:marRight w:val="0"/>
      <w:marTop w:val="0"/>
      <w:marBottom w:val="0"/>
      <w:divBdr>
        <w:top w:val="none" w:sz="0" w:space="0" w:color="auto"/>
        <w:left w:val="none" w:sz="0" w:space="0" w:color="auto"/>
        <w:bottom w:val="none" w:sz="0" w:space="0" w:color="auto"/>
        <w:right w:val="none" w:sz="0" w:space="0" w:color="auto"/>
      </w:divBdr>
    </w:div>
    <w:div w:id="1890726067">
      <w:bodyDiv w:val="1"/>
      <w:marLeft w:val="0"/>
      <w:marRight w:val="0"/>
      <w:marTop w:val="0"/>
      <w:marBottom w:val="0"/>
      <w:divBdr>
        <w:top w:val="none" w:sz="0" w:space="0" w:color="auto"/>
        <w:left w:val="none" w:sz="0" w:space="0" w:color="auto"/>
        <w:bottom w:val="none" w:sz="0" w:space="0" w:color="auto"/>
        <w:right w:val="none" w:sz="0" w:space="0" w:color="auto"/>
      </w:divBdr>
    </w:div>
    <w:div w:id="1956518905">
      <w:bodyDiv w:val="1"/>
      <w:marLeft w:val="0"/>
      <w:marRight w:val="0"/>
      <w:marTop w:val="0"/>
      <w:marBottom w:val="0"/>
      <w:divBdr>
        <w:top w:val="none" w:sz="0" w:space="0" w:color="auto"/>
        <w:left w:val="none" w:sz="0" w:space="0" w:color="auto"/>
        <w:bottom w:val="none" w:sz="0" w:space="0" w:color="auto"/>
        <w:right w:val="none" w:sz="0" w:space="0" w:color="auto"/>
      </w:divBdr>
      <w:divsChild>
        <w:div w:id="16535575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frontiersin.org/articles/10.3389/fmolb.2020.00203/ful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eading%20log.dotx" TargetMode="External"/></Relationships>
</file>

<file path=word/theme/theme1.xml><?xml version="1.0" encoding="utf-8"?>
<a:theme xmlns:a="http://schemas.openxmlformats.org/drawingml/2006/main" name="Documents-2">
  <a:themeElements>
    <a:clrScheme name="Custom 4">
      <a:dk1>
        <a:srgbClr val="000000"/>
      </a:dk1>
      <a:lt1>
        <a:srgbClr val="FFFFFF"/>
      </a:lt1>
      <a:dk2>
        <a:srgbClr val="353535"/>
      </a:dk2>
      <a:lt2>
        <a:srgbClr val="E8E8E8"/>
      </a:lt2>
      <a:accent1>
        <a:srgbClr val="147ABD"/>
      </a:accent1>
      <a:accent2>
        <a:srgbClr val="21807D"/>
      </a:accent2>
      <a:accent3>
        <a:srgbClr val="3E8429"/>
      </a:accent3>
      <a:accent4>
        <a:srgbClr val="C54F42"/>
      </a:accent4>
      <a:accent5>
        <a:srgbClr val="BD4F87"/>
      </a:accent5>
      <a:accent6>
        <a:srgbClr val="EDAF2C"/>
      </a:accent6>
      <a:hlink>
        <a:srgbClr val="0000FF"/>
      </a:hlink>
      <a:folHlink>
        <a:srgbClr val="FF00FF"/>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Documents-2" id="{9B3F8919-78F6-1041-AE0F-531EB0A306A3}" vid="{46F7AD45-279D-184E-B651-BF576404343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79703-451D-46BF-9FA7-B7637EA75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Reading log</Template>
  <TotalTime>135</TotalTime>
  <Pages>7</Pages>
  <Words>1301</Words>
  <Characters>7420</Characters>
  <Application>Microsoft Office Word</Application>
  <DocSecurity>0</DocSecurity>
  <Lines>61</Lines>
  <Paragraphs>17</Paragraphs>
  <ScaleCrop>false</ScaleCrop>
  <Company/>
  <LinksUpToDate>false</LinksUpToDate>
  <CharactersWithSpaces>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Adya Sinha</cp:lastModifiedBy>
  <cp:revision>84</cp:revision>
  <dcterms:created xsi:type="dcterms:W3CDTF">2024-10-09T19:04:00Z</dcterms:created>
  <dcterms:modified xsi:type="dcterms:W3CDTF">2024-10-11T03:43:00Z</dcterms:modified>
</cp:coreProperties>
</file>